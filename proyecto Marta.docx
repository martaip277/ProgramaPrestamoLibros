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-21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57"/>
      </w:tblGrid>
      <w:tr w:rsidR="00087190" w:rsidRPr="00253E43" w14:paraId="6F648896" w14:textId="77777777" w:rsidTr="00724990">
        <w:trPr>
          <w:trHeight w:val="1148"/>
        </w:trPr>
        <w:tc>
          <w:tcPr>
            <w:tcW w:w="5309" w:type="dxa"/>
            <w:tcBorders>
              <w:top w:val="nil"/>
              <w:left w:val="nil"/>
              <w:bottom w:val="nil"/>
              <w:right w:val="nil"/>
            </w:tcBorders>
          </w:tcPr>
          <w:p w14:paraId="355094AD" w14:textId="77777777" w:rsidR="00087190" w:rsidRPr="00253E43" w:rsidRDefault="00087190" w:rsidP="00EF476A"/>
        </w:tc>
      </w:tr>
      <w:tr w:rsidR="00087190" w:rsidRPr="00253E43" w14:paraId="423A6B2D" w14:textId="77777777" w:rsidTr="00FF225E">
        <w:trPr>
          <w:trHeight w:val="6352"/>
        </w:trPr>
        <w:tc>
          <w:tcPr>
            <w:tcW w:w="5309" w:type="dxa"/>
            <w:tcBorders>
              <w:top w:val="nil"/>
              <w:left w:val="nil"/>
              <w:bottom w:val="nil"/>
              <w:right w:val="nil"/>
            </w:tcBorders>
          </w:tcPr>
          <w:p w14:paraId="7ED8D73A" w14:textId="77777777" w:rsidR="00087190" w:rsidRPr="00253E43" w:rsidRDefault="00087190" w:rsidP="00EF476A">
            <w:pPr>
              <w:rPr>
                <w:rFonts w:asciiTheme="majorHAnsi" w:eastAsiaTheme="majorEastAsia" w:hAnsiTheme="majorHAnsi" w:cstheme="majorBidi"/>
                <w:bCs/>
                <w:sz w:val="72"/>
                <w:szCs w:val="52"/>
                <w:lang w:bidi="es-ES"/>
              </w:rPr>
            </w:pPr>
          </w:p>
          <w:p w14:paraId="5FC5CC45" w14:textId="77777777" w:rsidR="00FF225E" w:rsidRPr="00253E43" w:rsidRDefault="00FF225E" w:rsidP="00EF476A">
            <w:r w:rsidRPr="00253E43">
              <w:rPr>
                <w:noProof/>
                <w:lang w:eastAsia="es-ES"/>
              </w:rPr>
              <mc:AlternateContent>
                <mc:Choice Requires="wps">
                  <w:drawing>
                    <wp:inline distT="0" distB="0" distL="0" distR="0" wp14:anchorId="1EF28BE4" wp14:editId="59ED7E6C">
                      <wp:extent cx="3528695" cy="2352675"/>
                      <wp:effectExtent l="0" t="0" r="0" b="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23526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CA8ADB2" w14:textId="35B38A29" w:rsidR="004E75F7" w:rsidRPr="00D86945" w:rsidRDefault="004E75F7" w:rsidP="00FF225E">
                                  <w:pPr>
                                    <w:pStyle w:val="Ttulo"/>
                                    <w:jc w:val="left"/>
                                  </w:pPr>
                                  <w:r>
                                    <w:rPr>
                                      <w:lang w:bidi="es-ES"/>
                                    </w:rPr>
                                    <w:t xml:space="preserve">Aplicación para la </w:t>
                                  </w:r>
                                  <w:r w:rsidR="001E5C34">
                                    <w:rPr>
                                      <w:lang w:bidi="es-ES"/>
                                    </w:rPr>
                                    <w:t>gestión del préstamo de libros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1EF28BE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width:277.85pt;height:18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" filled="f" stroked="f" strokeweight=".5pt">
                      <v:textbox>
                        <w:txbxContent>
                          <w:p w14:paraId="5CA8ADB2" w14:textId="35B38A29" w:rsidR="004E75F7" w:rsidRPr="00D86945" w:rsidRDefault="004E75F7" w:rsidP="00FF225E">
                            <w:pPr>
                              <w:pStyle w:val="Ttulo"/>
                              <w:jc w:val="left"/>
                            </w:pPr>
                            <w:r>
                              <w:rPr>
                                <w:lang w:bidi="es-ES"/>
                              </w:rPr>
                              <w:t xml:space="preserve">Aplicación para la </w:t>
                            </w:r>
                            <w:r w:rsidR="001E5C34">
                              <w:rPr>
                                <w:lang w:bidi="es-ES"/>
                              </w:rPr>
                              <w:t>gestión del préstamo de libros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087190" w:rsidRPr="00253E43" w14:paraId="5736B930" w14:textId="77777777" w:rsidTr="00724990">
        <w:trPr>
          <w:trHeight w:val="1477"/>
        </w:trPr>
        <w:tc>
          <w:tcPr>
            <w:tcW w:w="5309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id w:val="1080870105"/>
              <w:placeholder>
                <w:docPart w:val="D45E1B5457BB45CE87203C8964FA7903"/>
              </w:placeholder>
              <w15:appearance w15:val="hidden"/>
            </w:sdtPr>
            <w:sdtContent>
              <w:p w14:paraId="562E7DB4" w14:textId="1EE9B5A5" w:rsidR="00087190" w:rsidRPr="00253E43" w:rsidRDefault="00714CDC" w:rsidP="00E653CD">
                <w:pPr>
                  <w:jc w:val="left"/>
                </w:pPr>
                <w:r w:rsidRPr="00253E43">
                  <w:rPr>
                    <w:rStyle w:val="SubttuloCar"/>
                    <w:b/>
                    <w:lang w:bidi="es-ES"/>
                  </w:rPr>
                  <w:t xml:space="preserve">1 de </w:t>
                </w:r>
                <w:r w:rsidR="00CC024F" w:rsidRPr="00253E43">
                  <w:rPr>
                    <w:rStyle w:val="SubttuloCar"/>
                    <w:b/>
                    <w:lang w:bidi="es-ES"/>
                  </w:rPr>
                  <w:t>JULIO -</w:t>
                </w:r>
                <w:r w:rsidR="00335656" w:rsidRPr="00253E43">
                  <w:rPr>
                    <w:rStyle w:val="SubttuloCar"/>
                    <w:b/>
                    <w:lang w:bidi="es-ES"/>
                  </w:rPr>
                  <w:t xml:space="preserve"> </w:t>
                </w:r>
                <w:r w:rsidR="00A104A6">
                  <w:rPr>
                    <w:rStyle w:val="SubttuloCar"/>
                    <w:b/>
                    <w:lang w:bidi="es-ES"/>
                  </w:rPr>
                  <w:t>31</w:t>
                </w:r>
                <w:r w:rsidR="00335656" w:rsidRPr="00253E43">
                  <w:rPr>
                    <w:rStyle w:val="SubttuloCar"/>
                    <w:b/>
                    <w:lang w:bidi="es-ES"/>
                  </w:rPr>
                  <w:t xml:space="preserve"> de </w:t>
                </w:r>
                <w:r w:rsidR="00AD52F2">
                  <w:rPr>
                    <w:rStyle w:val="SubttuloCar"/>
                    <w:b/>
                    <w:lang w:bidi="es-ES"/>
                  </w:rPr>
                  <w:t>AGOSTO</w:t>
                </w:r>
                <w:r w:rsidR="001358A2">
                  <w:rPr>
                    <w:rStyle w:val="SubttuloCar"/>
                    <w:b/>
                    <w:lang w:bidi="es-ES"/>
                  </w:rPr>
                  <w:t xml:space="preserve"> - 202</w:t>
                </w:r>
                <w:r w:rsidR="001E5C34">
                  <w:rPr>
                    <w:rStyle w:val="SubttuloCar"/>
                    <w:b/>
                    <w:lang w:bidi="es-ES"/>
                  </w:rPr>
                  <w:t>4</w:t>
                </w:r>
              </w:p>
            </w:sdtContent>
          </w:sdt>
          <w:p w14:paraId="509952DB" w14:textId="77777777" w:rsidR="00087190" w:rsidRPr="00253E43" w:rsidRDefault="00087190" w:rsidP="00E653CD">
            <w:pPr>
              <w:jc w:val="left"/>
            </w:pPr>
            <w:r w:rsidRPr="00253E43">
              <w:rPr>
                <w:noProof/>
                <w:lang w:eastAsia="es-ES"/>
              </w:rPr>
              <mc:AlternateContent>
                <mc:Choice Requires="wps">
                  <w:drawing>
                    <wp:inline distT="0" distB="0" distL="0" distR="0" wp14:anchorId="0717D1D9" wp14:editId="37DA38CA">
                      <wp:extent cx="1493949" cy="0"/>
                      <wp:effectExtent l="0" t="19050" r="3048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59F9B0C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" strokecolor="#082a75 [3215]" strokeweight="3pt">
                      <w10:anchorlock/>
                    </v:line>
                  </w:pict>
                </mc:Fallback>
              </mc:AlternateContent>
            </w:r>
          </w:p>
          <w:p w14:paraId="250C8E0D" w14:textId="77777777" w:rsidR="00087190" w:rsidRPr="00253E43" w:rsidRDefault="00087190" w:rsidP="00E653CD">
            <w:pPr>
              <w:jc w:val="left"/>
            </w:pPr>
          </w:p>
          <w:p w14:paraId="6DB2512D" w14:textId="65701D96" w:rsidR="00087190" w:rsidRPr="00253E43" w:rsidRDefault="00000000" w:rsidP="00E653CD">
            <w:pPr>
              <w:jc w:val="left"/>
              <w:rPr>
                <w:sz w:val="28"/>
                <w:szCs w:val="28"/>
              </w:rPr>
            </w:pPr>
            <w:sdt>
              <w:sdtPr>
                <w:id w:val="-1740469667"/>
                <w:placeholder>
                  <w:docPart w:val="A1416B8091134912B76ED011CB759EB3"/>
                </w:placeholder>
                <w15:appearance w15:val="hidden"/>
              </w:sdtPr>
              <w:sdtEndPr>
                <w:rPr>
                  <w:sz w:val="28"/>
                  <w:szCs w:val="28"/>
                </w:rPr>
              </w:sdtEndPr>
              <w:sdtContent>
                <w:r w:rsidR="00CC024F" w:rsidRPr="00253E43">
                  <w:rPr>
                    <w:sz w:val="28"/>
                    <w:szCs w:val="28"/>
                  </w:rPr>
                  <w:t>IES</w:t>
                </w:r>
                <w:r w:rsidR="00087190" w:rsidRPr="00253E43">
                  <w:rPr>
                    <w:sz w:val="28"/>
                    <w:szCs w:val="28"/>
                  </w:rPr>
                  <w:t>. Arcipreste de Hita</w:t>
                </w:r>
              </w:sdtContent>
            </w:sdt>
          </w:p>
          <w:p w14:paraId="6CE11DFC" w14:textId="77777777" w:rsidR="00087190" w:rsidRPr="00253E43" w:rsidRDefault="00087190" w:rsidP="00E653CD">
            <w:pPr>
              <w:jc w:val="left"/>
              <w:rPr>
                <w:sz w:val="28"/>
                <w:szCs w:val="28"/>
              </w:rPr>
            </w:pPr>
            <w:r w:rsidRPr="00253E43">
              <w:rPr>
                <w:sz w:val="28"/>
                <w:szCs w:val="28"/>
                <w:lang w:bidi="es-ES"/>
              </w:rPr>
              <w:t xml:space="preserve">Creado por: </w:t>
            </w:r>
            <w:sdt>
              <w:sdtPr>
                <w:rPr>
                  <w:sz w:val="28"/>
                  <w:szCs w:val="28"/>
                </w:rPr>
                <w:alias w:val="Su nombre"/>
                <w:tag w:val="Su nombre"/>
                <w:id w:val="-180584491"/>
                <w:placeholder>
                  <w:docPart w:val="8A7819D05EC44BAE8DDC09CEBFA58051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 w:multiLine="1"/>
              </w:sdtPr>
              <w:sdtContent>
                <w:r w:rsidRPr="00253E43">
                  <w:rPr>
                    <w:sz w:val="28"/>
                    <w:szCs w:val="28"/>
                  </w:rPr>
                  <w:t>César San Juan Pastor</w:t>
                </w:r>
              </w:sdtContent>
            </w:sdt>
          </w:p>
          <w:p w14:paraId="13484975" w14:textId="77777777" w:rsidR="00087190" w:rsidRPr="00253E43" w:rsidRDefault="00087190" w:rsidP="00EF476A"/>
        </w:tc>
      </w:tr>
    </w:tbl>
    <w:p w14:paraId="696B3C4E" w14:textId="77777777" w:rsidR="00D077E9" w:rsidRPr="00253E43" w:rsidRDefault="00724990" w:rsidP="00DF03CC">
      <w:pPr>
        <w:ind w:left="720" w:hanging="720"/>
      </w:pPr>
      <w:r w:rsidRPr="00253E43">
        <w:rPr>
          <w:noProof/>
          <w:lang w:eastAsia="es-ES"/>
        </w:rPr>
        <w:drawing>
          <wp:anchor distT="0" distB="0" distL="114300" distR="114300" simplePos="0" relativeHeight="251658240" behindDoc="1" locked="0" layoutInCell="1" allowOverlap="1" wp14:anchorId="49C177BF" wp14:editId="1E1BB67A">
            <wp:simplePos x="0" y="0"/>
            <wp:positionH relativeFrom="column">
              <wp:posOffset>-746760</wp:posOffset>
            </wp:positionH>
            <wp:positionV relativeFrom="page">
              <wp:posOffset>990601</wp:posOffset>
            </wp:positionV>
            <wp:extent cx="7760970" cy="56769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53E43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83422DD" wp14:editId="732A4921">
                <wp:simplePos x="0" y="0"/>
                <wp:positionH relativeFrom="column">
                  <wp:posOffset>-203835</wp:posOffset>
                </wp:positionH>
                <wp:positionV relativeFrom="page">
                  <wp:posOffset>990600</wp:posOffset>
                </wp:positionV>
                <wp:extent cx="3938905" cy="5676900"/>
                <wp:effectExtent l="0" t="0" r="4445" b="0"/>
                <wp:wrapNone/>
                <wp:docPr id="3" name="Rectángulo 3" descr="rectángulo blanco para texto en port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5676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9A6C51" id="Rectángulo 3" o:spid="_x0000_s1026" alt="rectángulo blanco para texto en portada" style="position:absolute;margin-left:-16.05pt;margin-top:78pt;width:310.15pt;height:447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" fillcolor="white [3212]" stroked="f" strokeweight="2pt">
                <w10:wrap anchory="page"/>
              </v:rect>
            </w:pict>
          </mc:Fallback>
        </mc:AlternateContent>
      </w:r>
      <w:r w:rsidRPr="00253E43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7215" behindDoc="1" locked="0" layoutInCell="1" allowOverlap="1" wp14:anchorId="384476D1" wp14:editId="358F0545">
                <wp:simplePos x="0" y="0"/>
                <wp:positionH relativeFrom="column">
                  <wp:posOffset>-746760</wp:posOffset>
                </wp:positionH>
                <wp:positionV relativeFrom="page">
                  <wp:posOffset>19050</wp:posOffset>
                </wp:positionV>
                <wp:extent cx="7760970" cy="10668000"/>
                <wp:effectExtent l="0" t="0" r="0" b="0"/>
                <wp:wrapNone/>
                <wp:docPr id="2" name="Rectángulo 2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1066800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F08AF8" id="Rectángulo 2" o:spid="_x0000_s1026" alt="rectángulo de color" style="position:absolute;margin-left:-58.8pt;margin-top:1.5pt;width:611.1pt;height:840pt;z-index:-25165926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" fillcolor="#34aba2 [3206]" stroked="f" strokeweight="2pt">
                <w10:wrap anchory="page"/>
              </v:rect>
            </w:pict>
          </mc:Fallback>
        </mc:AlternateContent>
      </w:r>
    </w:p>
    <w:p w14:paraId="51F55C51" w14:textId="77777777" w:rsidR="00D077E9" w:rsidRPr="00253E43" w:rsidRDefault="00AB02A7" w:rsidP="00EF476A">
      <w:r w:rsidRPr="00253E43">
        <w:rPr>
          <w:noProof/>
          <w:lang w:eastAsia="es-ES"/>
        </w:rPr>
        <w:drawing>
          <wp:anchor distT="0" distB="0" distL="114300" distR="114300" simplePos="0" relativeHeight="251661312" behindDoc="0" locked="0" layoutInCell="1" allowOverlap="1" wp14:anchorId="4AC9FDA2" wp14:editId="42141A53">
            <wp:simplePos x="0" y="0"/>
            <wp:positionH relativeFrom="column">
              <wp:posOffset>4949190</wp:posOffset>
            </wp:positionH>
            <wp:positionV relativeFrom="paragraph">
              <wp:posOffset>7866757</wp:posOffset>
            </wp:positionV>
            <wp:extent cx="1803303" cy="500338"/>
            <wp:effectExtent l="0" t="0" r="6985" b="0"/>
            <wp:wrapNone/>
            <wp:docPr id="12" name="Gráfico 201">
              <a:extLst xmlns:a="http://schemas.openxmlformats.org/drawingml/2006/main">
                <a:ext uri="{FF2B5EF4-FFF2-40B4-BE49-F238E27FC236}">
                  <a16:creationId xmlns:a16="http://schemas.microsoft.com/office/drawing/2014/main" id="{F3D65186-AB5A-4584-87C3-0FAA2992263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áfico 201" descr="marcador-de-posición-de-logotipo">
                      <a:extLst>
                        <a:ext uri="{FF2B5EF4-FFF2-40B4-BE49-F238E27FC236}">
                          <a16:creationId xmlns:a16="http://schemas.microsoft.com/office/drawing/2014/main" id="{F3D65186-AB5A-4584-87C3-0FAA2992263B}"/>
                        </a:ext>
                      </a:extLst>
                    </pic:cNvPr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3303" cy="5003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77E9" w:rsidRPr="00253E43">
        <w:rPr>
          <w:lang w:bidi="es-ES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color w:val="auto"/>
          <w:sz w:val="24"/>
          <w:szCs w:val="24"/>
          <w:lang w:eastAsia="en-US"/>
        </w:rPr>
        <w:id w:val="155037708"/>
        <w:docPartObj>
          <w:docPartGallery w:val="Table of Contents"/>
          <w:docPartUnique/>
        </w:docPartObj>
      </w:sdtPr>
      <w:sdtContent>
        <w:p w14:paraId="4CE3836A" w14:textId="77777777" w:rsidR="001720B0" w:rsidRPr="00253E43" w:rsidRDefault="001720B0" w:rsidP="00EF476A">
          <w:pPr>
            <w:pStyle w:val="TtuloTDC"/>
            <w:rPr>
              <w:color w:val="auto"/>
            </w:rPr>
          </w:pPr>
          <w:r w:rsidRPr="00253E43">
            <w:rPr>
              <w:color w:val="auto"/>
            </w:rPr>
            <w:t>Contenido</w:t>
          </w:r>
        </w:p>
        <w:p w14:paraId="74C376C0" w14:textId="3000D8EB" w:rsidR="00A4165F" w:rsidRDefault="001720B0">
          <w:pPr>
            <w:pStyle w:val="TDC1"/>
            <w:rPr>
              <w:noProof/>
              <w:sz w:val="22"/>
              <w:szCs w:val="22"/>
              <w:lang w:eastAsia="es-ES"/>
            </w:rPr>
          </w:pPr>
          <w:r w:rsidRPr="00253E43">
            <w:rPr>
              <w:b/>
              <w:bCs/>
            </w:rPr>
            <w:fldChar w:fldCharType="begin"/>
          </w:r>
          <w:r w:rsidRPr="00253E43">
            <w:rPr>
              <w:b/>
              <w:bCs/>
            </w:rPr>
            <w:instrText xml:space="preserve"> TOC \o "1-3" \h \z \u </w:instrText>
          </w:r>
          <w:r w:rsidRPr="00253E43">
            <w:rPr>
              <w:b/>
              <w:bCs/>
            </w:rPr>
            <w:fldChar w:fldCharType="separate"/>
          </w:r>
          <w:hyperlink w:anchor="_Toc170148629" w:history="1">
            <w:r w:rsidR="00A4165F" w:rsidRPr="00C14F70">
              <w:rPr>
                <w:rStyle w:val="Hipervnculo"/>
                <w:noProof/>
                <w:lang w:bidi="es-ES"/>
              </w:rPr>
              <w:t>Estudio inicial de la aplicación</w:t>
            </w:r>
            <w:r w:rsidR="00A4165F">
              <w:rPr>
                <w:noProof/>
                <w:webHidden/>
              </w:rPr>
              <w:tab/>
            </w:r>
            <w:r w:rsidR="00A4165F">
              <w:rPr>
                <w:noProof/>
                <w:webHidden/>
              </w:rPr>
              <w:fldChar w:fldCharType="begin"/>
            </w:r>
            <w:r w:rsidR="00A4165F">
              <w:rPr>
                <w:noProof/>
                <w:webHidden/>
              </w:rPr>
              <w:instrText xml:space="preserve"> PAGEREF _Toc170148629 \h </w:instrText>
            </w:r>
            <w:r w:rsidR="00A4165F">
              <w:rPr>
                <w:noProof/>
                <w:webHidden/>
              </w:rPr>
            </w:r>
            <w:r w:rsidR="00A4165F">
              <w:rPr>
                <w:noProof/>
                <w:webHidden/>
              </w:rPr>
              <w:fldChar w:fldCharType="separate"/>
            </w:r>
            <w:r w:rsidR="00A4165F">
              <w:rPr>
                <w:noProof/>
                <w:webHidden/>
              </w:rPr>
              <w:t>5</w:t>
            </w:r>
            <w:r w:rsidR="00A4165F">
              <w:rPr>
                <w:noProof/>
                <w:webHidden/>
              </w:rPr>
              <w:fldChar w:fldCharType="end"/>
            </w:r>
          </w:hyperlink>
        </w:p>
        <w:p w14:paraId="09AF878F" w14:textId="7F7A7F47" w:rsidR="00A4165F" w:rsidRDefault="00A4165F">
          <w:pPr>
            <w:pStyle w:val="TDC2"/>
            <w:rPr>
              <w:noProof/>
              <w:sz w:val="22"/>
              <w:szCs w:val="22"/>
              <w:lang w:eastAsia="es-ES"/>
            </w:rPr>
          </w:pPr>
          <w:hyperlink w:anchor="_Toc170148630" w:history="1">
            <w:r w:rsidRPr="00C14F70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_Toc170148630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02A54" w14:textId="7B331F55" w:rsidR="00A4165F" w:rsidRDefault="00A4165F">
          <w:pPr>
            <w:pStyle w:val="TDC2"/>
            <w:rPr>
              <w:noProof/>
              <w:sz w:val="22"/>
              <w:szCs w:val="22"/>
              <w:lang w:eastAsia="es-ES"/>
            </w:rPr>
          </w:pPr>
          <w:hyperlink w:anchor="_Toc170148631" w:history="1">
            <w:r w:rsidRPr="00C14F70">
              <w:rPr>
                <w:rStyle w:val="Hipervnculo"/>
                <w:noProof/>
              </w:rPr>
              <w:t>Análisis de posibilidades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_Toc170148631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4A6E3" w14:textId="7F7218F9" w:rsidR="00A4165F" w:rsidRDefault="00A4165F">
          <w:pPr>
            <w:pStyle w:val="TDC3"/>
            <w:rPr>
              <w:noProof/>
              <w:sz w:val="22"/>
              <w:szCs w:val="22"/>
              <w:lang w:eastAsia="es-ES"/>
            </w:rPr>
          </w:pPr>
          <w:hyperlink w:anchor="_Toc170148632" w:history="1">
            <w:r w:rsidRPr="00C14F70">
              <w:rPr>
                <w:rStyle w:val="Hipervnculo"/>
                <w:noProof/>
              </w:rPr>
              <w:t>Uso de una hoja Excel /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_Toc170148632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35284" w14:textId="5516AC08" w:rsidR="00A4165F" w:rsidRDefault="00A4165F">
          <w:pPr>
            <w:pStyle w:val="TDC3"/>
            <w:rPr>
              <w:noProof/>
              <w:sz w:val="22"/>
              <w:szCs w:val="22"/>
              <w:lang w:eastAsia="es-ES"/>
            </w:rPr>
          </w:pPr>
          <w:hyperlink w:anchor="_Toc170148633" w:history="1">
            <w:r w:rsidRPr="00C14F70">
              <w:rPr>
                <w:rStyle w:val="Hipervnculo"/>
                <w:noProof/>
              </w:rPr>
              <w:t>Uso de una Base de datos y programación de la misma (Access)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_Toc170148633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17C21" w14:textId="15686568" w:rsidR="00A4165F" w:rsidRDefault="00A4165F">
          <w:pPr>
            <w:pStyle w:val="TDC3"/>
            <w:rPr>
              <w:noProof/>
              <w:sz w:val="22"/>
              <w:szCs w:val="22"/>
              <w:lang w:eastAsia="es-ES"/>
            </w:rPr>
          </w:pPr>
          <w:hyperlink w:anchor="_Toc170148634" w:history="1">
            <w:r w:rsidRPr="00C14F70">
              <w:rPr>
                <w:rStyle w:val="Hipervnculo"/>
                <w:noProof/>
              </w:rPr>
              <w:t>Creación de una aplicación propia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_Toc170148634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3C04E" w14:textId="6A1E9EFD" w:rsidR="00A4165F" w:rsidRDefault="00A4165F">
          <w:pPr>
            <w:pStyle w:val="TDC2"/>
            <w:rPr>
              <w:noProof/>
              <w:sz w:val="22"/>
              <w:szCs w:val="22"/>
              <w:lang w:eastAsia="es-ES"/>
            </w:rPr>
          </w:pPr>
          <w:hyperlink w:anchor="_Toc170148635" w:history="1">
            <w:r w:rsidRPr="00C14F70">
              <w:rPr>
                <w:rStyle w:val="Hipervnculo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_Toc170148635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51A4C" w14:textId="64AF4F71" w:rsidR="00A4165F" w:rsidRDefault="00A4165F">
          <w:pPr>
            <w:pStyle w:val="TDC2"/>
            <w:rPr>
              <w:noProof/>
              <w:sz w:val="22"/>
              <w:szCs w:val="22"/>
              <w:lang w:eastAsia="es-ES"/>
            </w:rPr>
          </w:pPr>
          <w:hyperlink w:anchor="_Toc170148636" w:history="1">
            <w:r w:rsidRPr="00C14F70">
              <w:rPr>
                <w:rStyle w:val="Hipervnculo"/>
                <w:noProof/>
              </w:rPr>
              <w:t>Requerimientos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_Toc170148636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EA4A9" w14:textId="3E09CF5D" w:rsidR="00A4165F" w:rsidRDefault="00A4165F">
          <w:pPr>
            <w:pStyle w:val="TDC2"/>
            <w:rPr>
              <w:noProof/>
              <w:sz w:val="22"/>
              <w:szCs w:val="22"/>
              <w:lang w:eastAsia="es-ES"/>
            </w:rPr>
          </w:pPr>
          <w:hyperlink w:anchor="_Toc170148637" w:history="1">
            <w:r w:rsidRPr="00C14F70">
              <w:rPr>
                <w:rStyle w:val="Hipervnculo"/>
                <w:noProof/>
              </w:rPr>
              <w:t>Requerimientos software y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_Toc170148637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FB313" w14:textId="2AA104C4" w:rsidR="00A4165F" w:rsidRDefault="00A4165F">
          <w:pPr>
            <w:pStyle w:val="TDC2"/>
            <w:rPr>
              <w:noProof/>
              <w:sz w:val="22"/>
              <w:szCs w:val="22"/>
              <w:lang w:eastAsia="es-ES"/>
            </w:rPr>
          </w:pPr>
          <w:hyperlink w:anchor="_Toc170148638" w:history="1">
            <w:r w:rsidRPr="00C14F70">
              <w:rPr>
                <w:rStyle w:val="Hipervnculo"/>
                <w:noProof/>
              </w:rPr>
              <w:t>Estudio de viabilidad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_Toc170148638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5A4E9" w14:textId="4D836698" w:rsidR="00A4165F" w:rsidRDefault="00A4165F">
          <w:pPr>
            <w:pStyle w:val="TDC3"/>
            <w:rPr>
              <w:noProof/>
              <w:sz w:val="22"/>
              <w:szCs w:val="22"/>
              <w:lang w:eastAsia="es-ES"/>
            </w:rPr>
          </w:pPr>
          <w:hyperlink w:anchor="_Toc170148639" w:history="1">
            <w:r w:rsidRPr="00C14F70">
              <w:rPr>
                <w:rStyle w:val="Hipervnculo"/>
                <w:noProof/>
              </w:rPr>
              <w:t>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_Toc170148639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463A7" w14:textId="13CDC492" w:rsidR="00A4165F" w:rsidRDefault="00A4165F">
          <w:pPr>
            <w:pStyle w:val="TDC3"/>
            <w:rPr>
              <w:noProof/>
              <w:sz w:val="22"/>
              <w:szCs w:val="22"/>
              <w:lang w:eastAsia="es-ES"/>
            </w:rPr>
          </w:pPr>
          <w:hyperlink w:anchor="_Toc170148640" w:history="1">
            <w:r w:rsidRPr="00C14F70">
              <w:rPr>
                <w:rStyle w:val="Hipervnculo"/>
                <w:noProof/>
              </w:rPr>
              <w:t>Económica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_Toc170148640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FAB72" w14:textId="2775A58F" w:rsidR="00A4165F" w:rsidRDefault="00A4165F">
          <w:pPr>
            <w:pStyle w:val="TDC3"/>
            <w:rPr>
              <w:noProof/>
              <w:sz w:val="22"/>
              <w:szCs w:val="22"/>
              <w:lang w:eastAsia="es-ES"/>
            </w:rPr>
          </w:pPr>
          <w:hyperlink w:anchor="_Toc170148641" w:history="1">
            <w:r w:rsidRPr="00C14F70">
              <w:rPr>
                <w:rStyle w:val="Hipervnculo"/>
                <w:noProof/>
              </w:rPr>
              <w:t>Operativa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_Toc170148641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133F2" w14:textId="27402A3B" w:rsidR="00A4165F" w:rsidRDefault="00A4165F">
          <w:pPr>
            <w:pStyle w:val="TDC3"/>
            <w:rPr>
              <w:noProof/>
              <w:sz w:val="22"/>
              <w:szCs w:val="22"/>
              <w:lang w:eastAsia="es-ES"/>
            </w:rPr>
          </w:pPr>
          <w:hyperlink w:anchor="_Toc170148642" w:history="1">
            <w:r w:rsidRPr="00C14F70">
              <w:rPr>
                <w:rStyle w:val="Hipervnculo"/>
                <w:noProof/>
              </w:rPr>
              <w:t>Legal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_Toc170148642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28463" w14:textId="3D17288C" w:rsidR="00A4165F" w:rsidRDefault="00A4165F">
          <w:pPr>
            <w:pStyle w:val="TDC2"/>
            <w:rPr>
              <w:noProof/>
              <w:sz w:val="22"/>
              <w:szCs w:val="22"/>
              <w:lang w:eastAsia="es-ES"/>
            </w:rPr>
          </w:pPr>
          <w:hyperlink w:anchor="_Toc170148643" w:history="1">
            <w:r w:rsidRPr="00C14F70">
              <w:rPr>
                <w:rStyle w:val="Hipervnculo"/>
                <w:noProof/>
              </w:rPr>
              <w:t>Planificación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_Toc170148643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D89A8" w14:textId="41007ABE" w:rsidR="00A4165F" w:rsidRDefault="00A4165F">
          <w:pPr>
            <w:pStyle w:val="TDC3"/>
            <w:rPr>
              <w:noProof/>
              <w:sz w:val="22"/>
              <w:szCs w:val="22"/>
              <w:lang w:eastAsia="es-ES"/>
            </w:rPr>
          </w:pPr>
          <w:hyperlink w:anchor="_Toc170148644" w:history="1">
            <w:r w:rsidRPr="00C14F70">
              <w:rPr>
                <w:rStyle w:val="Hipervnculo"/>
                <w:noProof/>
              </w:rPr>
              <w:t>Secuenciación de las fases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_Toc170148644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6C025" w14:textId="1A6549DB" w:rsidR="00A4165F" w:rsidRDefault="00A4165F">
          <w:pPr>
            <w:pStyle w:val="TDC3"/>
            <w:rPr>
              <w:noProof/>
              <w:sz w:val="22"/>
              <w:szCs w:val="22"/>
              <w:lang w:eastAsia="es-ES"/>
            </w:rPr>
          </w:pPr>
          <w:hyperlink w:anchor="_Toc170148645" w:history="1">
            <w:r w:rsidRPr="00C14F70">
              <w:rPr>
                <w:rStyle w:val="Hipervnculo"/>
                <w:noProof/>
              </w:rPr>
              <w:t>Planificación de recursos y tiempos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_Toc170148645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61FEB" w14:textId="31395808" w:rsidR="00A4165F" w:rsidRDefault="00A4165F">
          <w:pPr>
            <w:pStyle w:val="TDC1"/>
            <w:rPr>
              <w:noProof/>
              <w:sz w:val="22"/>
              <w:szCs w:val="22"/>
              <w:lang w:eastAsia="es-ES"/>
            </w:rPr>
          </w:pPr>
          <w:hyperlink w:anchor="_Toc170148646" w:history="1">
            <w:r w:rsidRPr="00C14F70">
              <w:rPr>
                <w:rStyle w:val="Hipervnculo"/>
                <w:noProof/>
                <w:lang w:bidi="es-ES"/>
              </w:rPr>
              <w:t>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_Toc170148646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3860A" w14:textId="525C541E" w:rsidR="00A4165F" w:rsidRDefault="00A4165F">
          <w:pPr>
            <w:pStyle w:val="TDC2"/>
            <w:rPr>
              <w:noProof/>
              <w:sz w:val="22"/>
              <w:szCs w:val="22"/>
              <w:lang w:eastAsia="es-ES"/>
            </w:rPr>
          </w:pPr>
          <w:hyperlink w:anchor="_Toc170148647" w:history="1">
            <w:r w:rsidRPr="00C14F70">
              <w:rPr>
                <w:rStyle w:val="Hipervnculo"/>
                <w:noProof/>
              </w:rPr>
              <w:t>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_Toc170148647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9F749" w14:textId="36C30A63" w:rsidR="00A4165F" w:rsidRDefault="00A4165F">
          <w:pPr>
            <w:pStyle w:val="TDC3"/>
            <w:rPr>
              <w:noProof/>
              <w:sz w:val="22"/>
              <w:szCs w:val="22"/>
              <w:lang w:eastAsia="es-ES"/>
            </w:rPr>
          </w:pPr>
          <w:hyperlink w:anchor="_Toc170148648" w:history="1">
            <w:r w:rsidRPr="00C14F70">
              <w:rPr>
                <w:rStyle w:val="Hipervnculo"/>
                <w:noProof/>
              </w:rPr>
              <w:t>Carga de datos (RF1 RF2)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_Toc170148648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09A90" w14:textId="2B5B9EF1" w:rsidR="00A4165F" w:rsidRDefault="00A4165F">
          <w:pPr>
            <w:pStyle w:val="TDC3"/>
            <w:rPr>
              <w:noProof/>
              <w:sz w:val="22"/>
              <w:szCs w:val="22"/>
              <w:lang w:eastAsia="es-ES"/>
            </w:rPr>
          </w:pPr>
          <w:hyperlink w:anchor="_Toc170148649" w:history="1">
            <w:r w:rsidRPr="00C14F70">
              <w:rPr>
                <w:rStyle w:val="Hipervnculo"/>
                <w:noProof/>
              </w:rPr>
              <w:t>Gestión alumnos (RF3)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_Toc170148649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667A5" w14:textId="2F6B3399" w:rsidR="00A4165F" w:rsidRDefault="00A4165F">
          <w:pPr>
            <w:pStyle w:val="TDC3"/>
            <w:rPr>
              <w:noProof/>
              <w:sz w:val="22"/>
              <w:szCs w:val="22"/>
              <w:lang w:eastAsia="es-ES"/>
            </w:rPr>
          </w:pPr>
          <w:hyperlink w:anchor="_Toc170148650" w:history="1">
            <w:r w:rsidRPr="00C14F70">
              <w:rPr>
                <w:rStyle w:val="Hipervnculo"/>
                <w:noProof/>
              </w:rPr>
              <w:t>Gestión prestamos (RF4 RF6)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_Toc170148650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2FCE8" w14:textId="2AC57F57" w:rsidR="00A4165F" w:rsidRDefault="00A4165F">
          <w:pPr>
            <w:pStyle w:val="TDC3"/>
            <w:rPr>
              <w:noProof/>
              <w:sz w:val="22"/>
              <w:szCs w:val="22"/>
              <w:lang w:eastAsia="es-ES"/>
            </w:rPr>
          </w:pPr>
          <w:hyperlink w:anchor="_Toc170148651" w:history="1">
            <w:r w:rsidRPr="00C14F70">
              <w:rPr>
                <w:rStyle w:val="Hipervnculo"/>
                <w:noProof/>
              </w:rPr>
              <w:t>Gestión listados (RF7 RF8)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_Toc170148651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D338F" w14:textId="56935FFF" w:rsidR="00A4165F" w:rsidRDefault="00A4165F">
          <w:pPr>
            <w:pStyle w:val="TDC3"/>
            <w:rPr>
              <w:noProof/>
              <w:sz w:val="22"/>
              <w:szCs w:val="22"/>
              <w:lang w:eastAsia="es-ES"/>
            </w:rPr>
          </w:pPr>
          <w:hyperlink w:anchor="_Toc170148652" w:history="1">
            <w:r w:rsidRPr="00C14F70">
              <w:rPr>
                <w:rStyle w:val="Hipervnculo"/>
                <w:noProof/>
              </w:rPr>
              <w:t>Preservar los datos (RF9 RF10)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_Toc170148652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FE8A4" w14:textId="79581938" w:rsidR="00A4165F" w:rsidRDefault="00A4165F">
          <w:pPr>
            <w:pStyle w:val="TDC2"/>
            <w:rPr>
              <w:noProof/>
              <w:sz w:val="22"/>
              <w:szCs w:val="22"/>
              <w:lang w:eastAsia="es-ES"/>
            </w:rPr>
          </w:pPr>
          <w:hyperlink w:anchor="_Toc170148653" w:history="1">
            <w:r w:rsidRPr="00C14F70">
              <w:rPr>
                <w:rStyle w:val="Hipervnculo"/>
                <w:noProof/>
              </w:rPr>
              <w:t>Descripción de los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_Toc170148653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CA06F" w14:textId="4DD60D9E" w:rsidR="00A4165F" w:rsidRDefault="00A4165F">
          <w:pPr>
            <w:pStyle w:val="TDC3"/>
            <w:rPr>
              <w:noProof/>
              <w:sz w:val="22"/>
              <w:szCs w:val="22"/>
              <w:lang w:eastAsia="es-ES"/>
            </w:rPr>
          </w:pPr>
          <w:hyperlink w:anchor="_Toc170148654" w:history="1">
            <w:r w:rsidRPr="00C14F70">
              <w:rPr>
                <w:rStyle w:val="Hipervnculo"/>
                <w:noProof/>
              </w:rPr>
              <w:t>Carga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_Toc170148654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3BFC2" w14:textId="7C4B5FB0" w:rsidR="00A4165F" w:rsidRDefault="00A4165F">
          <w:pPr>
            <w:pStyle w:val="TDC3"/>
            <w:rPr>
              <w:noProof/>
              <w:sz w:val="22"/>
              <w:szCs w:val="22"/>
              <w:lang w:eastAsia="es-ES"/>
            </w:rPr>
          </w:pPr>
          <w:hyperlink w:anchor="_Toc170148655" w:history="1">
            <w:r w:rsidRPr="00C14F70">
              <w:rPr>
                <w:rStyle w:val="Hipervnculo"/>
                <w:noProof/>
              </w:rPr>
              <w:t>Gestión de alumnos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_Toc170148655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02BA6" w14:textId="3E2A457D" w:rsidR="00A4165F" w:rsidRDefault="00A4165F">
          <w:pPr>
            <w:pStyle w:val="TDC3"/>
            <w:rPr>
              <w:noProof/>
              <w:sz w:val="22"/>
              <w:szCs w:val="22"/>
              <w:lang w:eastAsia="es-ES"/>
            </w:rPr>
          </w:pPr>
          <w:hyperlink w:anchor="_Toc170148656" w:history="1">
            <w:r w:rsidRPr="00C14F70">
              <w:rPr>
                <w:rStyle w:val="Hipervnculo"/>
                <w:noProof/>
              </w:rPr>
              <w:t>Gestión de prestamos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_Toc170148656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765A9" w14:textId="2B18ADD3" w:rsidR="00A4165F" w:rsidRDefault="00A4165F">
          <w:pPr>
            <w:pStyle w:val="TDC3"/>
            <w:rPr>
              <w:noProof/>
              <w:sz w:val="22"/>
              <w:szCs w:val="22"/>
              <w:lang w:eastAsia="es-ES"/>
            </w:rPr>
          </w:pPr>
          <w:hyperlink w:anchor="_Toc170148657" w:history="1">
            <w:r w:rsidRPr="00C14F70">
              <w:rPr>
                <w:rStyle w:val="Hipervnculo"/>
                <w:noProof/>
              </w:rPr>
              <w:t>Gestión de listados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_Toc170148657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3D384" w14:textId="1A0C5F27" w:rsidR="00A4165F" w:rsidRDefault="00A4165F">
          <w:pPr>
            <w:pStyle w:val="TDC3"/>
            <w:rPr>
              <w:noProof/>
              <w:sz w:val="22"/>
              <w:szCs w:val="22"/>
              <w:lang w:eastAsia="es-ES"/>
            </w:rPr>
          </w:pPr>
          <w:hyperlink w:anchor="_Toc170148658" w:history="1">
            <w:r w:rsidRPr="00C14F70">
              <w:rPr>
                <w:rStyle w:val="Hipervnculo"/>
                <w:noProof/>
              </w:rPr>
              <w:t>Preservar los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_Toc170148658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667F7" w14:textId="0198240B" w:rsidR="00A4165F" w:rsidRDefault="00A4165F">
          <w:pPr>
            <w:pStyle w:val="TDC2"/>
            <w:rPr>
              <w:noProof/>
              <w:sz w:val="22"/>
              <w:szCs w:val="22"/>
              <w:lang w:eastAsia="es-ES"/>
            </w:rPr>
          </w:pPr>
          <w:hyperlink w:anchor="_Toc170148659" w:history="1">
            <w:r w:rsidRPr="00C14F70">
              <w:rPr>
                <w:rStyle w:val="Hipervnculo"/>
                <w:noProof/>
              </w:rPr>
              <w:t>Diagrama Conceptual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_Toc170148659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F2F9F" w14:textId="3747E3B8" w:rsidR="00A4165F" w:rsidRDefault="00A4165F">
          <w:pPr>
            <w:pStyle w:val="TDC2"/>
            <w:rPr>
              <w:noProof/>
              <w:sz w:val="22"/>
              <w:szCs w:val="22"/>
              <w:lang w:eastAsia="es-ES"/>
            </w:rPr>
          </w:pPr>
          <w:hyperlink w:anchor="_Toc170148660" w:history="1">
            <w:r w:rsidRPr="00C14F70">
              <w:rPr>
                <w:rStyle w:val="Hipervnculo"/>
                <w:noProof/>
              </w:rPr>
              <w:t>Diagrama de clases (diccionario de datos)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_Toc170148660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2A5C7" w14:textId="7A79232B" w:rsidR="00A4165F" w:rsidRDefault="00A4165F">
          <w:pPr>
            <w:pStyle w:val="TDC2"/>
            <w:rPr>
              <w:noProof/>
              <w:sz w:val="22"/>
              <w:szCs w:val="22"/>
              <w:lang w:eastAsia="es-ES"/>
            </w:rPr>
          </w:pPr>
          <w:hyperlink w:anchor="_Toc170148661" w:history="1">
            <w:r w:rsidRPr="00C14F70">
              <w:rPr>
                <w:rStyle w:val="Hipervnculo"/>
                <w:noProof/>
              </w:rPr>
              <w:t>Diagrama de actividades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_Toc170148661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E93EA" w14:textId="6431FD9D" w:rsidR="00A4165F" w:rsidRDefault="00A4165F">
          <w:pPr>
            <w:pStyle w:val="TDC3"/>
            <w:rPr>
              <w:noProof/>
              <w:sz w:val="22"/>
              <w:szCs w:val="22"/>
              <w:lang w:eastAsia="es-ES"/>
            </w:rPr>
          </w:pPr>
          <w:hyperlink w:anchor="_Toc170148662" w:history="1">
            <w:r w:rsidRPr="00C14F70">
              <w:rPr>
                <w:rStyle w:val="Hipervnculo"/>
                <w:noProof/>
              </w:rPr>
              <w:t>Generales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_Toc170148662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D62ED" w14:textId="769DD523" w:rsidR="00A4165F" w:rsidRDefault="00A4165F">
          <w:pPr>
            <w:pStyle w:val="TDC3"/>
            <w:rPr>
              <w:noProof/>
              <w:sz w:val="22"/>
              <w:szCs w:val="22"/>
              <w:lang w:eastAsia="es-ES"/>
            </w:rPr>
          </w:pPr>
          <w:hyperlink w:anchor="_Toc170148663" w:history="1">
            <w:r w:rsidRPr="00C14F70">
              <w:rPr>
                <w:rStyle w:val="Hipervnculo"/>
                <w:noProof/>
              </w:rPr>
              <w:t>Carga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_Toc170148663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92606" w14:textId="6DCFEF5A" w:rsidR="00A4165F" w:rsidRDefault="00A4165F">
          <w:pPr>
            <w:pStyle w:val="TDC3"/>
            <w:rPr>
              <w:noProof/>
              <w:sz w:val="22"/>
              <w:szCs w:val="22"/>
              <w:lang w:eastAsia="es-ES"/>
            </w:rPr>
          </w:pPr>
          <w:hyperlink w:anchor="_Toc170148664" w:history="1">
            <w:r w:rsidRPr="00C14F70">
              <w:rPr>
                <w:rStyle w:val="Hipervnculo"/>
                <w:noProof/>
              </w:rPr>
              <w:t>Gestión de alumnos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_Toc170148664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4547A" w14:textId="5E83D4D9" w:rsidR="00A4165F" w:rsidRDefault="00A4165F">
          <w:pPr>
            <w:pStyle w:val="TDC3"/>
            <w:rPr>
              <w:noProof/>
              <w:sz w:val="22"/>
              <w:szCs w:val="22"/>
              <w:lang w:eastAsia="es-ES"/>
            </w:rPr>
          </w:pPr>
          <w:hyperlink w:anchor="_Toc170148665" w:history="1">
            <w:r w:rsidRPr="00C14F70">
              <w:rPr>
                <w:rStyle w:val="Hipervnculo"/>
                <w:noProof/>
              </w:rPr>
              <w:t>Gestión de préstamos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_Toc170148665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98AD0" w14:textId="4D95F399" w:rsidR="00A4165F" w:rsidRDefault="00A4165F">
          <w:pPr>
            <w:pStyle w:val="TDC3"/>
            <w:rPr>
              <w:noProof/>
              <w:sz w:val="22"/>
              <w:szCs w:val="22"/>
              <w:lang w:eastAsia="es-ES"/>
            </w:rPr>
          </w:pPr>
          <w:hyperlink w:anchor="_Toc170148666" w:history="1">
            <w:r w:rsidRPr="00C14F70">
              <w:rPr>
                <w:rStyle w:val="Hipervnculo"/>
                <w:noProof/>
              </w:rPr>
              <w:t>Gestión de listados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_Toc170148666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F2228" w14:textId="2ED4B2BC" w:rsidR="00A4165F" w:rsidRDefault="00A4165F">
          <w:pPr>
            <w:pStyle w:val="TDC3"/>
            <w:rPr>
              <w:noProof/>
              <w:sz w:val="22"/>
              <w:szCs w:val="22"/>
              <w:lang w:eastAsia="es-ES"/>
            </w:rPr>
          </w:pPr>
          <w:hyperlink w:anchor="_Toc170148667" w:history="1">
            <w:r w:rsidRPr="00C14F70">
              <w:rPr>
                <w:rStyle w:val="Hipervnculo"/>
                <w:noProof/>
              </w:rPr>
              <w:t>Preservar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_Toc170148667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E3525" w14:textId="47654CC4" w:rsidR="00A4165F" w:rsidRDefault="00A4165F">
          <w:pPr>
            <w:pStyle w:val="TDC2"/>
            <w:rPr>
              <w:noProof/>
              <w:sz w:val="22"/>
              <w:szCs w:val="22"/>
              <w:lang w:eastAsia="es-ES"/>
            </w:rPr>
          </w:pPr>
          <w:hyperlink w:anchor="_Toc170148668" w:history="1">
            <w:r w:rsidRPr="00C14F70">
              <w:rPr>
                <w:rStyle w:val="Hipervnculo"/>
                <w:noProof/>
              </w:rPr>
              <w:t>Esquema Entidad / Relación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_Toc170148668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99367" w14:textId="0D22C959" w:rsidR="00A4165F" w:rsidRDefault="00A4165F">
          <w:pPr>
            <w:pStyle w:val="TDC2"/>
            <w:rPr>
              <w:noProof/>
              <w:sz w:val="22"/>
              <w:szCs w:val="22"/>
              <w:lang w:eastAsia="es-ES"/>
            </w:rPr>
          </w:pPr>
          <w:hyperlink w:anchor="_Toc170148669" w:history="1">
            <w:r w:rsidRPr="00C14F70">
              <w:rPr>
                <w:rStyle w:val="Hipervnculo"/>
                <w:noProof/>
              </w:rPr>
              <w:t>Modelo relacional y normalización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_Toc170148669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88A6B" w14:textId="246B28D6" w:rsidR="00A4165F" w:rsidRDefault="00A4165F">
          <w:pPr>
            <w:pStyle w:val="TDC1"/>
            <w:rPr>
              <w:noProof/>
              <w:sz w:val="22"/>
              <w:szCs w:val="22"/>
              <w:lang w:eastAsia="es-ES"/>
            </w:rPr>
          </w:pPr>
          <w:hyperlink w:anchor="_Toc170148670" w:history="1">
            <w:r w:rsidRPr="00C14F70">
              <w:rPr>
                <w:rStyle w:val="Hipervnculo"/>
                <w:noProof/>
              </w:rPr>
              <w:t>Diseño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_Toc170148670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306F6" w14:textId="65606446" w:rsidR="00A4165F" w:rsidRDefault="00A4165F">
          <w:pPr>
            <w:pStyle w:val="TDC2"/>
            <w:rPr>
              <w:noProof/>
              <w:sz w:val="22"/>
              <w:szCs w:val="22"/>
              <w:lang w:eastAsia="es-ES"/>
            </w:rPr>
          </w:pPr>
          <w:hyperlink w:anchor="_Toc170148671" w:history="1">
            <w:r w:rsidRPr="00C14F70">
              <w:rPr>
                <w:rStyle w:val="Hipervnculo"/>
                <w:noProof/>
              </w:rPr>
              <w:t>Diseño físico de la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_Toc170148671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EC7E9" w14:textId="5890D154" w:rsidR="00A4165F" w:rsidRDefault="00A4165F">
          <w:pPr>
            <w:pStyle w:val="TDC3"/>
            <w:rPr>
              <w:noProof/>
              <w:sz w:val="22"/>
              <w:szCs w:val="22"/>
              <w:lang w:eastAsia="es-ES"/>
            </w:rPr>
          </w:pPr>
          <w:hyperlink w:anchor="_Toc170148672" w:history="1">
            <w:r w:rsidRPr="00C14F70">
              <w:rPr>
                <w:rStyle w:val="Hipervnculo"/>
                <w:noProof/>
              </w:rPr>
              <w:t>Sql de creación (MySQL)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_Toc170148672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8067E" w14:textId="6A29207B" w:rsidR="00A4165F" w:rsidRDefault="00A4165F">
          <w:pPr>
            <w:pStyle w:val="TDC2"/>
            <w:rPr>
              <w:noProof/>
              <w:sz w:val="22"/>
              <w:szCs w:val="22"/>
              <w:lang w:eastAsia="es-ES"/>
            </w:rPr>
          </w:pPr>
          <w:hyperlink w:anchor="_Toc170148673" w:history="1">
            <w:r w:rsidRPr="00C14F70">
              <w:rPr>
                <w:rStyle w:val="Hipervnculo"/>
                <w:noProof/>
              </w:rPr>
              <w:t>Estructura de almacenamiento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_Toc170148673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DE93E" w14:textId="5D0E0AD9" w:rsidR="00A4165F" w:rsidRDefault="00A4165F">
          <w:pPr>
            <w:pStyle w:val="TDC2"/>
            <w:rPr>
              <w:noProof/>
              <w:sz w:val="22"/>
              <w:szCs w:val="22"/>
              <w:lang w:eastAsia="es-ES"/>
            </w:rPr>
          </w:pPr>
          <w:hyperlink w:anchor="_Toc170148674" w:history="1">
            <w:r w:rsidRPr="00C14F70">
              <w:rPr>
                <w:rStyle w:val="Hipervnculo"/>
                <w:noProof/>
              </w:rPr>
              <w:t>Diseño de procedimientos especiales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_Toc170148674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99E5A" w14:textId="7CD0FAE1" w:rsidR="00A4165F" w:rsidRDefault="00A4165F">
          <w:pPr>
            <w:pStyle w:val="TDC3"/>
            <w:rPr>
              <w:noProof/>
              <w:sz w:val="22"/>
              <w:szCs w:val="22"/>
              <w:lang w:eastAsia="es-ES"/>
            </w:rPr>
          </w:pPr>
          <w:hyperlink w:anchor="_Toc170148675" w:history="1">
            <w:r w:rsidRPr="00C14F70">
              <w:rPr>
                <w:rStyle w:val="Hipervnculo"/>
                <w:noProof/>
              </w:rPr>
              <w:t>Configuración de la aplicación.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_Toc170148675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CD0B1" w14:textId="31DAC064" w:rsidR="00A4165F" w:rsidRDefault="00A4165F">
          <w:pPr>
            <w:pStyle w:val="TDC3"/>
            <w:rPr>
              <w:noProof/>
              <w:sz w:val="22"/>
              <w:szCs w:val="22"/>
              <w:lang w:eastAsia="es-ES"/>
            </w:rPr>
          </w:pPr>
          <w:hyperlink w:anchor="_Toc170148676" w:history="1">
            <w:r w:rsidRPr="00C14F70">
              <w:rPr>
                <w:rStyle w:val="Hipervnculo"/>
                <w:noProof/>
              </w:rPr>
              <w:t>Estructura del fichero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_Toc170148676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EE2A7" w14:textId="04FA0359" w:rsidR="00A4165F" w:rsidRDefault="00A4165F">
          <w:pPr>
            <w:pStyle w:val="TDC2"/>
            <w:rPr>
              <w:noProof/>
              <w:sz w:val="22"/>
              <w:szCs w:val="22"/>
              <w:lang w:eastAsia="es-ES"/>
            </w:rPr>
          </w:pPr>
          <w:hyperlink w:anchor="_Toc170148677" w:history="1">
            <w:r w:rsidRPr="00C14F70">
              <w:rPr>
                <w:rStyle w:val="Hipervnculo"/>
                <w:noProof/>
              </w:rPr>
              <w:t>Diseño de la estructura de clases y librerías (diagrama de clases)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_Toc170148677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9FE07" w14:textId="69CBA500" w:rsidR="00A4165F" w:rsidRDefault="00A4165F">
          <w:pPr>
            <w:pStyle w:val="TDC2"/>
            <w:rPr>
              <w:noProof/>
              <w:sz w:val="22"/>
              <w:szCs w:val="22"/>
              <w:lang w:eastAsia="es-ES"/>
            </w:rPr>
          </w:pPr>
          <w:hyperlink w:anchor="_Toc170148678" w:history="1">
            <w:r w:rsidRPr="00C14F70">
              <w:rPr>
                <w:rStyle w:val="Hipervnculo"/>
                <w:noProof/>
              </w:rPr>
              <w:t>Diseño de la interfaz gráfica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_Toc170148678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338D1" w14:textId="564E96D5" w:rsidR="00A4165F" w:rsidRDefault="00A4165F">
          <w:pPr>
            <w:pStyle w:val="TDC3"/>
            <w:rPr>
              <w:noProof/>
              <w:sz w:val="22"/>
              <w:szCs w:val="22"/>
              <w:lang w:eastAsia="es-ES"/>
            </w:rPr>
          </w:pPr>
          <w:hyperlink w:anchor="_Toc170148679" w:history="1">
            <w:r w:rsidRPr="00C14F70">
              <w:rPr>
                <w:rStyle w:val="Hipervnculo"/>
                <w:noProof/>
              </w:rPr>
              <w:t>Diseño de movimiento de ventanas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_Toc170148679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7A7CE" w14:textId="51312D52" w:rsidR="00A4165F" w:rsidRDefault="00A4165F">
          <w:pPr>
            <w:pStyle w:val="TDC3"/>
            <w:rPr>
              <w:noProof/>
              <w:sz w:val="22"/>
              <w:szCs w:val="22"/>
              <w:lang w:eastAsia="es-ES"/>
            </w:rPr>
          </w:pPr>
          <w:hyperlink w:anchor="_Toc170148680" w:history="1">
            <w:r w:rsidRPr="00C14F70">
              <w:rPr>
                <w:rStyle w:val="Hipervnculo"/>
                <w:noProof/>
              </w:rPr>
              <w:t>Diseño de las ventanas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_Toc170148680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D69AC" w14:textId="2FD62EA1" w:rsidR="00A4165F" w:rsidRDefault="00A4165F">
          <w:pPr>
            <w:pStyle w:val="TDC1"/>
            <w:rPr>
              <w:noProof/>
              <w:sz w:val="22"/>
              <w:szCs w:val="22"/>
              <w:lang w:eastAsia="es-ES"/>
            </w:rPr>
          </w:pPr>
          <w:hyperlink w:anchor="_Toc170148681" w:history="1">
            <w:r w:rsidRPr="00C14F70">
              <w:rPr>
                <w:rStyle w:val="Hipervnculo"/>
                <w:noProof/>
              </w:rPr>
              <w:t>Implementar 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_Toc170148681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BAB2D" w14:textId="5BDC0618" w:rsidR="00A4165F" w:rsidRDefault="00A4165F">
          <w:pPr>
            <w:pStyle w:val="TDC2"/>
            <w:rPr>
              <w:noProof/>
              <w:sz w:val="22"/>
              <w:szCs w:val="22"/>
              <w:lang w:eastAsia="es-ES"/>
            </w:rPr>
          </w:pPr>
          <w:hyperlink w:anchor="_Toc170148682" w:history="1">
            <w:r w:rsidRPr="00C14F70">
              <w:rPr>
                <w:rStyle w:val="Hipervnculo"/>
                <w:noProof/>
              </w:rPr>
              <w:t>Indicadores de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_Toc170148682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29FF6" w14:textId="0BC697B8" w:rsidR="00A4165F" w:rsidRDefault="00A4165F">
          <w:pPr>
            <w:pStyle w:val="TDC2"/>
            <w:rPr>
              <w:noProof/>
              <w:sz w:val="22"/>
              <w:szCs w:val="22"/>
              <w:lang w:eastAsia="es-ES"/>
            </w:rPr>
          </w:pPr>
          <w:hyperlink w:anchor="_Toc170148683" w:history="1">
            <w:r w:rsidRPr="00C14F70">
              <w:rPr>
                <w:rStyle w:val="Hipervnculo"/>
                <w:noProof/>
              </w:rPr>
              <w:t>Elaboración de una batería de pruebas para detectar errores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_Toc170148683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F6633" w14:textId="0964961A" w:rsidR="00A4165F" w:rsidRDefault="00A4165F">
          <w:pPr>
            <w:pStyle w:val="TDC2"/>
            <w:rPr>
              <w:noProof/>
              <w:sz w:val="22"/>
              <w:szCs w:val="22"/>
              <w:lang w:eastAsia="es-ES"/>
            </w:rPr>
          </w:pPr>
          <w:hyperlink w:anchor="_Toc170148684" w:history="1">
            <w:r w:rsidRPr="00C14F70">
              <w:rPr>
                <w:rStyle w:val="Hipervnculo"/>
                <w:noProof/>
              </w:rPr>
              <w:t>Evaluación y solución de incidencias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_Toc170148684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09775" w14:textId="0500DDF9" w:rsidR="00A4165F" w:rsidRDefault="00A4165F">
          <w:pPr>
            <w:pStyle w:val="TDC2"/>
            <w:rPr>
              <w:noProof/>
              <w:sz w:val="22"/>
              <w:szCs w:val="22"/>
              <w:lang w:eastAsia="es-ES"/>
            </w:rPr>
          </w:pPr>
          <w:hyperlink w:anchor="_Toc170148685" w:history="1">
            <w:r w:rsidRPr="00C14F70">
              <w:rPr>
                <w:rStyle w:val="Hipervnculo"/>
                <w:noProof/>
              </w:rPr>
              <w:t>Evaluación y seguimiento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_Toc170148685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F30AE" w14:textId="3ED72EE3" w:rsidR="00A4165F" w:rsidRDefault="00A4165F">
          <w:pPr>
            <w:pStyle w:val="TDC1"/>
            <w:rPr>
              <w:noProof/>
              <w:sz w:val="22"/>
              <w:szCs w:val="22"/>
              <w:lang w:eastAsia="es-ES"/>
            </w:rPr>
          </w:pPr>
          <w:hyperlink w:anchor="_Toc170148686" w:history="1">
            <w:r w:rsidRPr="00C14F70">
              <w:rPr>
                <w:rStyle w:val="Hipervnculo"/>
                <w:noProof/>
              </w:rPr>
              <w:t>Implantación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_Toc170148686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B607F" w14:textId="0C6D9B51" w:rsidR="00A4165F" w:rsidRDefault="00A4165F">
          <w:pPr>
            <w:pStyle w:val="TDC2"/>
            <w:rPr>
              <w:noProof/>
              <w:sz w:val="22"/>
              <w:szCs w:val="22"/>
              <w:lang w:eastAsia="es-ES"/>
            </w:rPr>
          </w:pPr>
          <w:hyperlink w:anchor="_Toc170148687" w:history="1">
            <w:r w:rsidRPr="00C14F70">
              <w:rPr>
                <w:rStyle w:val="Hipervnculo"/>
                <w:noProof/>
              </w:rPr>
              <w:t>Plan de implantación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_Toc170148687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1C772" w14:textId="49CA6AF7" w:rsidR="00A4165F" w:rsidRDefault="00A4165F">
          <w:pPr>
            <w:pStyle w:val="TDC2"/>
            <w:rPr>
              <w:noProof/>
              <w:sz w:val="22"/>
              <w:szCs w:val="22"/>
              <w:lang w:eastAsia="es-ES"/>
            </w:rPr>
          </w:pPr>
          <w:hyperlink w:anchor="_Toc170148688" w:history="1">
            <w:r w:rsidRPr="00C14F70">
              <w:rPr>
                <w:rStyle w:val="Hipervnculo"/>
                <w:noProof/>
              </w:rPr>
              <w:t>Manual de instalación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_Toc170148688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D3C0D" w14:textId="5E9A5D90" w:rsidR="00A4165F" w:rsidRDefault="00A4165F">
          <w:pPr>
            <w:pStyle w:val="TDC3"/>
            <w:rPr>
              <w:noProof/>
              <w:sz w:val="22"/>
              <w:szCs w:val="22"/>
              <w:lang w:eastAsia="es-ES"/>
            </w:rPr>
          </w:pPr>
          <w:hyperlink w:anchor="_Toc170148689" w:history="1">
            <w:r w:rsidRPr="00C14F70">
              <w:rPr>
                <w:rStyle w:val="Hipervnculo"/>
                <w:noProof/>
              </w:rPr>
              <w:t>Instalación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_Toc170148689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59E2E" w14:textId="3CA91839" w:rsidR="00A4165F" w:rsidRDefault="00A4165F">
          <w:pPr>
            <w:pStyle w:val="TDC2"/>
            <w:rPr>
              <w:noProof/>
              <w:sz w:val="22"/>
              <w:szCs w:val="22"/>
              <w:lang w:eastAsia="es-ES"/>
            </w:rPr>
          </w:pPr>
          <w:hyperlink w:anchor="_Toc170148690" w:history="1">
            <w:r w:rsidRPr="00C14F70">
              <w:rPr>
                <w:rStyle w:val="Hipervnculo"/>
                <w:noProof/>
              </w:rPr>
              <w:t>Mejoras posibles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_Toc170148690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23449" w14:textId="133ED41E" w:rsidR="00A4165F" w:rsidRDefault="00A4165F">
          <w:pPr>
            <w:pStyle w:val="TDC2"/>
            <w:rPr>
              <w:noProof/>
              <w:sz w:val="22"/>
              <w:szCs w:val="22"/>
              <w:lang w:eastAsia="es-ES"/>
            </w:rPr>
          </w:pPr>
          <w:hyperlink w:anchor="_Toc170148691" w:history="1">
            <w:r w:rsidRPr="00C14F70">
              <w:rPr>
                <w:rStyle w:val="Hipervnculo"/>
                <w:noProof/>
              </w:rPr>
              <w:t>Manual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_Toc170148691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CABBC" w14:textId="5A75D616" w:rsidR="00A4165F" w:rsidRDefault="00A4165F">
          <w:pPr>
            <w:pStyle w:val="TDC1"/>
            <w:rPr>
              <w:noProof/>
              <w:sz w:val="22"/>
              <w:szCs w:val="22"/>
              <w:lang w:eastAsia="es-ES"/>
            </w:rPr>
          </w:pPr>
          <w:hyperlink w:anchor="_Toc170148692" w:history="1">
            <w:r w:rsidRPr="00C14F70">
              <w:rPr>
                <w:rStyle w:val="Hipervnculo"/>
                <w:noProof/>
                <w:lang w:bidi="es-ES"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_Toc170148692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5359E" w14:textId="60344F9E" w:rsidR="00A4165F" w:rsidRDefault="00A4165F">
          <w:pPr>
            <w:pStyle w:val="TDC2"/>
            <w:rPr>
              <w:noProof/>
              <w:sz w:val="22"/>
              <w:szCs w:val="22"/>
              <w:lang w:eastAsia="es-ES"/>
            </w:rPr>
          </w:pPr>
          <w:hyperlink w:anchor="_Toc170148693" w:history="1">
            <w:r w:rsidRPr="00C14F70">
              <w:rPr>
                <w:rStyle w:val="Hipervnculo"/>
                <w:noProof/>
              </w:rPr>
              <w:t>Formulario de contrato usado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_Toc170148693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6E504" w14:textId="7B5C0D8D" w:rsidR="00A4165F" w:rsidRDefault="00A4165F">
          <w:pPr>
            <w:pStyle w:val="TDC2"/>
            <w:rPr>
              <w:noProof/>
              <w:sz w:val="22"/>
              <w:szCs w:val="22"/>
              <w:lang w:eastAsia="es-ES"/>
            </w:rPr>
          </w:pPr>
          <w:hyperlink w:anchor="_Toc170148694" w:history="1">
            <w:r w:rsidRPr="00C14F70">
              <w:rPr>
                <w:rStyle w:val="Hipervnculo"/>
                <w:noProof/>
              </w:rPr>
              <w:t>Fichero exportado de Delphos (alumnos)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_Toc170148694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C6C3E" w14:textId="47C0DBDC" w:rsidR="00A4165F" w:rsidRDefault="00A4165F">
          <w:pPr>
            <w:pStyle w:val="TDC2"/>
            <w:rPr>
              <w:noProof/>
              <w:sz w:val="22"/>
              <w:szCs w:val="22"/>
              <w:lang w:eastAsia="es-ES"/>
            </w:rPr>
          </w:pPr>
          <w:hyperlink w:anchor="_Toc170148695" w:history="1">
            <w:r w:rsidRPr="00C14F70">
              <w:rPr>
                <w:rStyle w:val="Hipervnculo"/>
                <w:noProof/>
              </w:rPr>
              <w:t>Ejemplo de formulario de satisfacción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_Toc170148695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183A8" w14:textId="4FE79DC3" w:rsidR="00A4165F" w:rsidRDefault="00A4165F">
          <w:pPr>
            <w:pStyle w:val="TDC2"/>
            <w:rPr>
              <w:noProof/>
              <w:sz w:val="22"/>
              <w:szCs w:val="22"/>
              <w:lang w:eastAsia="es-ES"/>
            </w:rPr>
          </w:pPr>
          <w:hyperlink w:anchor="_Toc170148696" w:history="1">
            <w:r w:rsidRPr="00C14F70">
              <w:rPr>
                <w:rStyle w:val="Hipervnculo"/>
                <w:noProof/>
              </w:rPr>
              <w:t>Datos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_Toc170148696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A906E" w14:textId="6D849002" w:rsidR="001720B0" w:rsidRPr="00253E43" w:rsidRDefault="001720B0" w:rsidP="00EF476A">
          <w:r w:rsidRPr="00253E43">
            <w:rPr>
              <w:b/>
            </w:rPr>
            <w:fldChar w:fldCharType="end"/>
          </w:r>
        </w:p>
      </w:sdtContent>
    </w:sdt>
    <w:p w14:paraId="78E3A1E7" w14:textId="77777777" w:rsidR="0037151F" w:rsidRDefault="0037151F">
      <w:pPr>
        <w:spacing w:after="200"/>
        <w:jc w:val="left"/>
        <w:rPr>
          <w:rFonts w:asciiTheme="majorHAnsi" w:eastAsiaTheme="majorEastAsia" w:hAnsiTheme="majorHAnsi" w:cstheme="majorBidi"/>
          <w:b/>
          <w:sz w:val="32"/>
          <w:szCs w:val="32"/>
          <w:lang w:eastAsia="es-ES"/>
        </w:rPr>
      </w:pPr>
      <w:r>
        <w:br w:type="page"/>
      </w:r>
    </w:p>
    <w:p w14:paraId="4FC701DE" w14:textId="77777777" w:rsidR="00E77DA5" w:rsidRPr="00253E43" w:rsidRDefault="00AA146D" w:rsidP="00E77DA5">
      <w:pPr>
        <w:pStyle w:val="TtuloTDC"/>
        <w:rPr>
          <w:color w:val="auto"/>
        </w:rPr>
      </w:pPr>
      <w:r>
        <w:rPr>
          <w:color w:val="auto"/>
        </w:rPr>
        <w:lastRenderedPageBreak/>
        <w:t>Tablas</w:t>
      </w:r>
    </w:p>
    <w:p w14:paraId="24A415CE" w14:textId="029E8F1A" w:rsidR="0037151F" w:rsidRDefault="00E77DA5" w:rsidP="0037151F">
      <w:pPr>
        <w:rPr>
          <w:lang w:bidi="es-ES"/>
        </w:rPr>
      </w:pPr>
      <w:r w:rsidRPr="00253E43">
        <w:rPr>
          <w:lang w:bidi="es-ES"/>
        </w:rPr>
        <w:fldChar w:fldCharType="begin"/>
      </w:r>
      <w:r w:rsidRPr="00253E43">
        <w:rPr>
          <w:lang w:bidi="es-ES"/>
        </w:rPr>
        <w:instrText xml:space="preserve"> TOC \h \z \c "Tabla" </w:instrText>
      </w:r>
      <w:r w:rsidRPr="00253E43">
        <w:rPr>
          <w:lang w:bidi="es-ES"/>
        </w:rPr>
        <w:fldChar w:fldCharType="separate"/>
      </w:r>
      <w:r w:rsidR="00C21072">
        <w:rPr>
          <w:b/>
          <w:bCs/>
          <w:noProof/>
          <w:lang w:bidi="es-ES"/>
        </w:rPr>
        <w:t>No se encuentran elementos de tabla de ilustraciones.</w:t>
      </w:r>
      <w:r w:rsidRPr="00253E43">
        <w:rPr>
          <w:lang w:bidi="es-ES"/>
        </w:rPr>
        <w:fldChar w:fldCharType="end"/>
      </w:r>
    </w:p>
    <w:p w14:paraId="45E53AA8" w14:textId="77777777" w:rsidR="00AA146D" w:rsidRPr="00253E43" w:rsidRDefault="00AA146D" w:rsidP="005F72A2">
      <w:pPr>
        <w:pStyle w:val="TtuloTDC"/>
        <w:rPr>
          <w:color w:val="auto"/>
        </w:rPr>
      </w:pPr>
      <w:r w:rsidRPr="00253E43">
        <w:rPr>
          <w:color w:val="auto"/>
        </w:rPr>
        <w:t>Ilustraciones</w:t>
      </w:r>
    </w:p>
    <w:p w14:paraId="76519918" w14:textId="77777777" w:rsidR="00A4165F" w:rsidRDefault="00A4165F" w:rsidP="00A4165F">
      <w:pPr>
        <w:rPr>
          <w:lang w:bidi="es-ES"/>
        </w:rPr>
      </w:pPr>
      <w:r w:rsidRPr="00253E43">
        <w:rPr>
          <w:lang w:bidi="es-ES"/>
        </w:rPr>
        <w:fldChar w:fldCharType="begin"/>
      </w:r>
      <w:r w:rsidRPr="00253E43">
        <w:rPr>
          <w:lang w:bidi="es-ES"/>
        </w:rPr>
        <w:instrText xml:space="preserve"> TOC \h \z \c "Tabla" </w:instrText>
      </w:r>
      <w:r w:rsidRPr="00253E43">
        <w:rPr>
          <w:lang w:bidi="es-ES"/>
        </w:rPr>
        <w:fldChar w:fldCharType="separate"/>
      </w:r>
      <w:r>
        <w:rPr>
          <w:b/>
          <w:bCs/>
          <w:noProof/>
          <w:lang w:bidi="es-ES"/>
        </w:rPr>
        <w:t>No se encuentran elementos de tabla de ilustraciones.</w:t>
      </w:r>
      <w:r w:rsidRPr="00253E43">
        <w:rPr>
          <w:lang w:bidi="es-ES"/>
        </w:rPr>
        <w:fldChar w:fldCharType="end"/>
      </w:r>
    </w:p>
    <w:p w14:paraId="5E1AB720" w14:textId="41B921C7" w:rsidR="00981F75" w:rsidRPr="00253E43" w:rsidRDefault="00AA146D" w:rsidP="00A4165F">
      <w:pPr>
        <w:pStyle w:val="Tabladeilustraciones"/>
        <w:tabs>
          <w:tab w:val="right" w:leader="dot" w:pos="10024"/>
        </w:tabs>
        <w:rPr>
          <w:rFonts w:asciiTheme="majorHAnsi" w:eastAsiaTheme="majorEastAsia" w:hAnsiTheme="majorHAnsi" w:cstheme="majorBidi"/>
          <w:color w:val="061F57" w:themeColor="text2" w:themeShade="BF"/>
          <w:kern w:val="28"/>
          <w:lang w:bidi="es-ES"/>
        </w:rPr>
      </w:pPr>
      <w:r>
        <w:rPr>
          <w:sz w:val="144"/>
          <w:szCs w:val="144"/>
          <w:lang w:bidi="es-ES"/>
        </w:rPr>
        <w:fldChar w:fldCharType="begin"/>
      </w:r>
      <w:r>
        <w:rPr>
          <w:sz w:val="144"/>
          <w:szCs w:val="144"/>
          <w:lang w:bidi="es-ES"/>
        </w:rPr>
        <w:instrText xml:space="preserve"> TOC \h \z \c "Ilustración" </w:instrText>
      </w:r>
      <w:r>
        <w:rPr>
          <w:sz w:val="144"/>
          <w:szCs w:val="144"/>
          <w:lang w:bidi="es-ES"/>
        </w:rPr>
        <w:fldChar w:fldCharType="separate"/>
      </w:r>
      <w:r>
        <w:rPr>
          <w:sz w:val="144"/>
          <w:szCs w:val="144"/>
          <w:lang w:bidi="es-ES"/>
        </w:rPr>
        <w:fldChar w:fldCharType="end"/>
      </w:r>
      <w:r w:rsidR="00981F75" w:rsidRPr="00253E43">
        <w:rPr>
          <w:sz w:val="144"/>
          <w:szCs w:val="144"/>
          <w:lang w:bidi="es-ES"/>
        </w:rPr>
        <w:br w:type="page"/>
      </w:r>
    </w:p>
    <w:p w14:paraId="41F030B9" w14:textId="77777777" w:rsidR="00D077E9" w:rsidRPr="00253E43" w:rsidRDefault="00A82D97" w:rsidP="005B7A05">
      <w:pPr>
        <w:pStyle w:val="Ttulo1"/>
        <w:jc w:val="center"/>
        <w:rPr>
          <w:sz w:val="144"/>
          <w:szCs w:val="144"/>
          <w:lang w:bidi="es-ES"/>
        </w:rPr>
      </w:pPr>
      <w:bookmarkStart w:id="0" w:name="_Toc49341783"/>
      <w:bookmarkStart w:id="1" w:name="_Toc170148314"/>
      <w:bookmarkStart w:id="2" w:name="_Toc170148629"/>
      <w:r w:rsidRPr="00253E43">
        <w:rPr>
          <w:sz w:val="144"/>
          <w:szCs w:val="144"/>
          <w:lang w:bidi="es-ES"/>
        </w:rPr>
        <w:lastRenderedPageBreak/>
        <w:t xml:space="preserve">Estudio </w:t>
      </w:r>
      <w:r w:rsidR="00337ABA" w:rsidRPr="00253E43">
        <w:rPr>
          <w:sz w:val="144"/>
          <w:szCs w:val="144"/>
          <w:lang w:bidi="es-ES"/>
        </w:rPr>
        <w:t xml:space="preserve">inicial </w:t>
      </w:r>
      <w:r w:rsidRPr="00253E43">
        <w:rPr>
          <w:sz w:val="144"/>
          <w:szCs w:val="144"/>
          <w:lang w:bidi="es-ES"/>
        </w:rPr>
        <w:t>de la aplicación</w:t>
      </w:r>
      <w:bookmarkEnd w:id="0"/>
      <w:bookmarkEnd w:id="1"/>
      <w:bookmarkEnd w:id="2"/>
    </w:p>
    <w:sdt>
      <w:sdtPr>
        <w:rPr>
          <w:rFonts w:eastAsiaTheme="majorEastAsia" w:cstheme="majorBidi"/>
          <w:b/>
          <w:sz w:val="36"/>
          <w:szCs w:val="26"/>
        </w:rPr>
        <w:id w:val="1660650702"/>
        <w:placeholder>
          <w:docPart w:val="14287CBABE2E478298E0575FD92ADA91"/>
        </w:placeholder>
        <w15:appearance w15:val="hidden"/>
      </w:sdtPr>
      <w:sdtEndPr>
        <w:rPr>
          <w:b w:val="0"/>
        </w:rPr>
      </w:sdtEndPr>
      <w:sdtContent>
        <w:p w14:paraId="368A0AD7" w14:textId="77777777" w:rsidR="004C63E4" w:rsidRPr="00253E43" w:rsidRDefault="004C63E4" w:rsidP="00DD1C91">
          <w:pPr>
            <w:spacing w:after="200"/>
            <w:jc w:val="left"/>
          </w:pPr>
        </w:p>
        <w:p w14:paraId="68CEA794" w14:textId="77777777" w:rsidR="004C63E4" w:rsidRPr="00253E43" w:rsidRDefault="004C63E4">
          <w:pPr>
            <w:spacing w:after="200"/>
            <w:jc w:val="left"/>
          </w:pPr>
          <w:r w:rsidRPr="00253E43">
            <w:br w:type="page"/>
          </w:r>
        </w:p>
        <w:p w14:paraId="5AFFD1EC" w14:textId="77777777" w:rsidR="00087190" w:rsidRPr="00253E43" w:rsidRDefault="00087190" w:rsidP="004C63E4">
          <w:pPr>
            <w:pStyle w:val="Ttulo2"/>
            <w:rPr>
              <w:b w:val="0"/>
            </w:rPr>
          </w:pPr>
          <w:bookmarkStart w:id="3" w:name="_Toc49341784"/>
          <w:bookmarkStart w:id="4" w:name="_Toc170148315"/>
          <w:bookmarkStart w:id="5" w:name="_Toc170148630"/>
          <w:r w:rsidRPr="00253E43">
            <w:rPr>
              <w:b w:val="0"/>
            </w:rPr>
            <w:lastRenderedPageBreak/>
            <w:t>Introducción</w:t>
          </w:r>
        </w:p>
      </w:sdtContent>
    </w:sdt>
    <w:bookmarkEnd w:id="5" w:displacedByCustomXml="prev"/>
    <w:bookmarkEnd w:id="4" w:displacedByCustomXml="prev"/>
    <w:bookmarkEnd w:id="3" w:displacedByCustomXml="prev"/>
    <w:p w14:paraId="23253FED" w14:textId="4290D224" w:rsidR="00087190" w:rsidRPr="00253E43" w:rsidRDefault="001E5C34" w:rsidP="00EF476A">
      <w:pPr>
        <w:ind w:firstLine="720"/>
      </w:pPr>
      <w:r>
        <w:t>Dado el problema del aumento de préstamos en concesión de beca del instituto y la creciente gestión del mismo se detecta una necesidad de minimizar costes y tiempos en la gestión de este proceso. El mismo empieza al comienzo del curso en septiembre con la determinación del alumnado que ha sido becado y los libros existentes en depósito del año anterior. Del mismo modo, se deben configurar los datos de los cursos y libros en este periodo. Una vez realizada la configuración el proceso de gestión es tedioso y farragoso, en el que se incluye quedar con los alumnos y firmar el contrato de cesión. Una vez finalizado el curso hay que recuperar estos libros y finalizar la cesión, comprobando que estén bien.</w:t>
      </w:r>
    </w:p>
    <w:p w14:paraId="67121DDE" w14:textId="77777777" w:rsidR="00EF476A" w:rsidRPr="00253E43" w:rsidRDefault="00EF476A" w:rsidP="00EF476A"/>
    <w:p w14:paraId="3D10C562" w14:textId="77777777" w:rsidR="00E77DA5" w:rsidRPr="00253E43" w:rsidRDefault="00087190" w:rsidP="00E77DA5">
      <w:pPr>
        <w:keepNext/>
        <w:jc w:val="center"/>
      </w:pPr>
      <w:r w:rsidRPr="00253E43">
        <w:rPr>
          <w:noProof/>
          <w:lang w:eastAsia="es-ES"/>
        </w:rPr>
        <mc:AlternateContent>
          <mc:Choice Requires="wps">
            <w:drawing>
              <wp:inline distT="0" distB="0" distL="0" distR="0" wp14:anchorId="1842C044" wp14:editId="53D6A993">
                <wp:extent cx="5422005" cy="590550"/>
                <wp:effectExtent l="0" t="0" r="26670" b="19050"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2005" cy="5905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F33043" w14:textId="1222BEAB" w:rsidR="004E75F7" w:rsidRPr="00AC1D41" w:rsidRDefault="004E75F7" w:rsidP="00EF476A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AC1D41">
                              <w:rPr>
                                <w:sz w:val="28"/>
                                <w:szCs w:val="28"/>
                                <w:lang w:bidi="es-ES"/>
                              </w:rPr>
                              <w:t>“En este sentido, nos vemos en la obligación de buscar mecanismos más eficientes para la gestión de</w:t>
                            </w:r>
                            <w:r w:rsidR="0043329E">
                              <w:rPr>
                                <w:sz w:val="28"/>
                                <w:szCs w:val="28"/>
                                <w:lang w:bidi="es-ES"/>
                              </w:rPr>
                              <w:t>l préstamo de libros</w:t>
                            </w:r>
                            <w:r w:rsidRPr="00AC1D41">
                              <w:rPr>
                                <w:sz w:val="28"/>
                                <w:szCs w:val="28"/>
                                <w:lang w:bidi="es-ES"/>
                              </w:rPr>
                              <w:t>”.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842C044" id="Cuadro de texto 7" o:spid="_x0000_s1027" type="#_x0000_t202" style="width:426.95pt;height:4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" fillcolor="white [3201]" strokecolor="#024f75 [3204]" strokeweight="2pt">
                <v:textbox>
                  <w:txbxContent>
                    <w:p w14:paraId="30F33043" w14:textId="1222BEAB" w:rsidR="004E75F7" w:rsidRPr="00AC1D41" w:rsidRDefault="004E75F7" w:rsidP="00EF476A">
                      <w:pPr>
                        <w:rPr>
                          <w:sz w:val="28"/>
                          <w:szCs w:val="28"/>
                        </w:rPr>
                      </w:pPr>
                      <w:r w:rsidRPr="00AC1D41">
                        <w:rPr>
                          <w:sz w:val="28"/>
                          <w:szCs w:val="28"/>
                          <w:lang w:bidi="es-ES"/>
                        </w:rPr>
                        <w:t>“En este sentido, nos vemos en la obligación de buscar mecanismos más eficientes para la gestión de</w:t>
                      </w:r>
                      <w:r w:rsidR="0043329E">
                        <w:rPr>
                          <w:sz w:val="28"/>
                          <w:szCs w:val="28"/>
                          <w:lang w:bidi="es-ES"/>
                        </w:rPr>
                        <w:t>l préstamo de libros</w:t>
                      </w:r>
                      <w:r w:rsidRPr="00AC1D41">
                        <w:rPr>
                          <w:sz w:val="28"/>
                          <w:szCs w:val="28"/>
                          <w:lang w:bidi="es-ES"/>
                        </w:rPr>
                        <w:t>”.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771247B" w14:textId="77777777" w:rsidR="0087605E" w:rsidRPr="00253E43" w:rsidRDefault="0087605E" w:rsidP="00EF476A"/>
    <w:bookmarkStart w:id="6" w:name="_Toc170148631" w:displacedByCustomXml="next"/>
    <w:bookmarkStart w:id="7" w:name="_Toc49341785" w:displacedByCustomXml="next"/>
    <w:bookmarkStart w:id="8" w:name="_Toc170148316" w:displacedByCustomXml="next"/>
    <w:sdt>
      <w:sdtPr>
        <w:rPr>
          <w:rFonts w:asciiTheme="majorHAnsi" w:hAnsiTheme="majorHAnsi"/>
          <w:b w:val="0"/>
          <w:color w:val="012639" w:themeColor="accent1" w:themeShade="7F"/>
          <w:sz w:val="24"/>
          <w:szCs w:val="24"/>
        </w:rPr>
        <w:id w:val="-10383449"/>
        <w:placeholder>
          <w:docPart w:val="4AED537FCCF94216AB7DDB66051DFA59"/>
        </w:placeholder>
        <w15:appearance w15:val="hidden"/>
      </w:sdtPr>
      <w:sdtEndPr>
        <w:rPr>
          <w:b/>
        </w:rPr>
      </w:sdtEndPr>
      <w:sdtContent>
        <w:p w14:paraId="165229F3" w14:textId="7D3AB93C" w:rsidR="00CC5BCC" w:rsidRPr="001E5C34" w:rsidRDefault="00CC5BCC" w:rsidP="001E5C34">
          <w:pPr>
            <w:pStyle w:val="Ttulo2"/>
            <w:rPr>
              <w:b w:val="0"/>
            </w:rPr>
          </w:pPr>
          <w:r w:rsidRPr="00253E43">
            <w:rPr>
              <w:b w:val="0"/>
            </w:rPr>
            <w:t>Análisis de posibilidades</w:t>
          </w:r>
          <w:bookmarkEnd w:id="8"/>
          <w:bookmarkEnd w:id="7"/>
          <w:bookmarkEnd w:id="6"/>
        </w:p>
        <w:p w14:paraId="0C1F1767" w14:textId="20B602A2" w:rsidR="00CC5BCC" w:rsidRPr="00253E43" w:rsidRDefault="001E5C34" w:rsidP="00CC5BCC">
          <w:pPr>
            <w:pStyle w:val="Ttulo3"/>
          </w:pPr>
          <w:bookmarkStart w:id="9" w:name="_Toc49341786"/>
          <w:bookmarkStart w:id="10" w:name="_Toc170148317"/>
          <w:bookmarkStart w:id="11" w:name="_Toc170148632"/>
          <w:r>
            <w:t>Uso de una hoja Excel / manual</w:t>
          </w:r>
        </w:p>
      </w:sdtContent>
    </w:sdt>
    <w:bookmarkEnd w:id="11" w:displacedByCustomXml="prev"/>
    <w:bookmarkEnd w:id="10" w:displacedByCustomXml="prev"/>
    <w:bookmarkEnd w:id="9" w:displacedByCustomXml="prev"/>
    <w:p w14:paraId="1DB35D8F" w14:textId="2B66E618" w:rsidR="00D34962" w:rsidRPr="00253E43" w:rsidRDefault="001E5C34" w:rsidP="00CC5BCC">
      <w:pPr>
        <w:pStyle w:val="Prrafodelista"/>
        <w:numPr>
          <w:ilvl w:val="0"/>
          <w:numId w:val="1"/>
        </w:numPr>
      </w:pPr>
      <w:r>
        <w:t>Es el mecanismo actual y es el que nos ha llevado a determinar que es poco eficiente y debe ser mejorado.</w:t>
      </w:r>
    </w:p>
    <w:p w14:paraId="0518FD03" w14:textId="77777777" w:rsidR="003B2453" w:rsidRPr="00253E43" w:rsidRDefault="003B2453" w:rsidP="003B2453">
      <w:pPr>
        <w:pStyle w:val="Prrafodelista"/>
      </w:pPr>
    </w:p>
    <w:p w14:paraId="2AAF0933" w14:textId="400EE94A" w:rsidR="00A15292" w:rsidRPr="00253E43" w:rsidRDefault="00A15292" w:rsidP="00A15292">
      <w:pPr>
        <w:pStyle w:val="Ttulo3"/>
      </w:pPr>
      <w:bookmarkStart w:id="12" w:name="_Toc49341787"/>
      <w:bookmarkStart w:id="13" w:name="_Toc170148318"/>
      <w:bookmarkStart w:id="14" w:name="_Toc170148633"/>
      <w:r w:rsidRPr="00253E43">
        <w:t xml:space="preserve">Uso de </w:t>
      </w:r>
      <w:bookmarkEnd w:id="12"/>
      <w:r w:rsidR="001E5C34">
        <w:t xml:space="preserve">una </w:t>
      </w:r>
      <w:r w:rsidR="009E35BF">
        <w:t>Base de datos</w:t>
      </w:r>
      <w:r w:rsidR="001E5C34">
        <w:t xml:space="preserve"> y programación de la misma</w:t>
      </w:r>
      <w:r w:rsidR="009E35BF">
        <w:t xml:space="preserve"> (Access)</w:t>
      </w:r>
      <w:bookmarkEnd w:id="13"/>
      <w:bookmarkEnd w:id="14"/>
    </w:p>
    <w:p w14:paraId="77EE3032" w14:textId="2BA359BA" w:rsidR="00A15292" w:rsidRPr="00253E43" w:rsidRDefault="001E5C34" w:rsidP="00A15292">
      <w:pPr>
        <w:ind w:firstLine="720"/>
      </w:pPr>
      <w:r>
        <w:t>Esta opción se ha presentado como factible pero la falta de experiencia en la programación del alumnado hace que esta opción no sea deseable.</w:t>
      </w:r>
    </w:p>
    <w:p w14:paraId="07BBD8CA" w14:textId="77777777" w:rsidR="00A15292" w:rsidRPr="00253E43" w:rsidRDefault="00A15292" w:rsidP="00A15292">
      <w:pPr>
        <w:ind w:firstLine="720"/>
      </w:pPr>
    </w:p>
    <w:p w14:paraId="4C788324" w14:textId="77777777" w:rsidR="00A15292" w:rsidRPr="00253E43" w:rsidRDefault="00A15292" w:rsidP="00A15292">
      <w:pPr>
        <w:ind w:firstLine="720"/>
      </w:pPr>
      <w:r w:rsidRPr="00253E43">
        <w:rPr>
          <w:noProof/>
          <w:lang w:eastAsia="es-ES"/>
        </w:rPr>
        <mc:AlternateContent>
          <mc:Choice Requires="wps">
            <w:drawing>
              <wp:inline distT="0" distB="0" distL="0" distR="0" wp14:anchorId="6D344112" wp14:editId="08B1331F">
                <wp:extent cx="5422005" cy="352425"/>
                <wp:effectExtent l="0" t="0" r="26670" b="28575"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2005" cy="35242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2A9694" w14:textId="77777777" w:rsidR="004E75F7" w:rsidRPr="00AC1D41" w:rsidRDefault="004E75F7" w:rsidP="00B9744A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AC1D41">
                              <w:rPr>
                                <w:sz w:val="28"/>
                                <w:szCs w:val="28"/>
                                <w:lang w:bidi="es-ES"/>
                              </w:rPr>
                              <w:t>“</w:t>
                            </w:r>
                            <w:r>
                              <w:rPr>
                                <w:sz w:val="28"/>
                                <w:szCs w:val="28"/>
                                <w:lang w:bidi="es-ES"/>
                              </w:rPr>
                              <w:t>Esta opción será la elegida si no se puede crear la aplicación</w:t>
                            </w:r>
                            <w:r w:rsidRPr="00AC1D41">
                              <w:rPr>
                                <w:sz w:val="28"/>
                                <w:szCs w:val="28"/>
                                <w:lang w:bidi="es-ES"/>
                              </w:rPr>
                              <w:t>”.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D344112" id="Cuadro de texto 4" o:spid="_x0000_s1028" type="#_x0000_t202" style="width:426.95pt;height:2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" fillcolor="white [3201]" strokecolor="#024f75 [3204]" strokeweight="2pt">
                <v:textbox>
                  <w:txbxContent>
                    <w:p w14:paraId="1F2A9694" w14:textId="77777777" w:rsidR="004E75F7" w:rsidRPr="00AC1D41" w:rsidRDefault="004E75F7" w:rsidP="00B9744A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AC1D41">
                        <w:rPr>
                          <w:sz w:val="28"/>
                          <w:szCs w:val="28"/>
                          <w:lang w:bidi="es-ES"/>
                        </w:rPr>
                        <w:t>“</w:t>
                      </w:r>
                      <w:r>
                        <w:rPr>
                          <w:sz w:val="28"/>
                          <w:szCs w:val="28"/>
                          <w:lang w:bidi="es-ES"/>
                        </w:rPr>
                        <w:t>Esta opción será la elegida si no se puede crear la aplicación</w:t>
                      </w:r>
                      <w:r w:rsidRPr="00AC1D41">
                        <w:rPr>
                          <w:sz w:val="28"/>
                          <w:szCs w:val="28"/>
                          <w:lang w:bidi="es-ES"/>
                        </w:rPr>
                        <w:t>”.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64BDA0A" w14:textId="77777777" w:rsidR="00A15292" w:rsidRPr="00253E43" w:rsidRDefault="00A15292" w:rsidP="00A15292">
      <w:pPr>
        <w:ind w:firstLine="720"/>
      </w:pPr>
    </w:p>
    <w:p w14:paraId="66F882EE" w14:textId="77777777" w:rsidR="00A15292" w:rsidRPr="00253E43" w:rsidRDefault="00A15292" w:rsidP="00A15292">
      <w:pPr>
        <w:pStyle w:val="Ttulo3"/>
      </w:pPr>
      <w:bookmarkStart w:id="15" w:name="_Toc49341788"/>
      <w:bookmarkStart w:id="16" w:name="_Toc170148319"/>
      <w:bookmarkStart w:id="17" w:name="_Toc170148634"/>
      <w:r w:rsidRPr="00253E43">
        <w:t>Creación de una aplicación propia</w:t>
      </w:r>
      <w:bookmarkEnd w:id="15"/>
      <w:bookmarkEnd w:id="16"/>
      <w:bookmarkEnd w:id="17"/>
    </w:p>
    <w:p w14:paraId="66C3C15F" w14:textId="77777777" w:rsidR="00A15292" w:rsidRPr="00253E43" w:rsidRDefault="00A15292" w:rsidP="00A15292">
      <w:pPr>
        <w:ind w:firstLine="720"/>
      </w:pPr>
      <w:r w:rsidRPr="00253E43">
        <w:t>Es evidente que esta opción sería la más deseable, pudiendo implementar todos los objetivos que sean necesarios y añadiendo el diseño que se desee. Además, se podría hacer extensible a más institutos en un futuro e incluso presentarse como un proyecto de innovación.</w:t>
      </w:r>
    </w:p>
    <w:p w14:paraId="7EDE3C57" w14:textId="77777777" w:rsidR="00A15292" w:rsidRPr="00253E43" w:rsidRDefault="00A15292" w:rsidP="00A15292">
      <w:pPr>
        <w:ind w:firstLine="720"/>
      </w:pPr>
      <w:r w:rsidRPr="00253E43">
        <w:t>El problema principal que se plantea con esta solución es la seguridad.</w:t>
      </w:r>
    </w:p>
    <w:p w14:paraId="2EBDC5D9" w14:textId="77777777" w:rsidR="00A15292" w:rsidRPr="00253E43" w:rsidRDefault="00A15292" w:rsidP="00A15292"/>
    <w:p w14:paraId="415BF391" w14:textId="77777777" w:rsidR="00A009CB" w:rsidRPr="00253E43" w:rsidRDefault="00A009CB" w:rsidP="00A009CB">
      <w:pPr>
        <w:pStyle w:val="Ttulo2"/>
        <w:rPr>
          <w:b w:val="0"/>
        </w:rPr>
      </w:pPr>
      <w:bookmarkStart w:id="18" w:name="_Toc49341789"/>
      <w:bookmarkStart w:id="19" w:name="_Toc170148320"/>
      <w:bookmarkStart w:id="20" w:name="_Toc170148635"/>
      <w:r w:rsidRPr="00253E43">
        <w:rPr>
          <w:b w:val="0"/>
        </w:rPr>
        <w:t>Objetivo</w:t>
      </w:r>
      <w:bookmarkEnd w:id="18"/>
      <w:bookmarkEnd w:id="19"/>
      <w:bookmarkEnd w:id="20"/>
    </w:p>
    <w:p w14:paraId="7F9BE46D" w14:textId="0C9FDFCF" w:rsidR="00A009CB" w:rsidRPr="00253E43" w:rsidRDefault="00A009CB" w:rsidP="00A009CB">
      <w:r w:rsidRPr="00253E43">
        <w:t xml:space="preserve">Crear una aplicación web que posibilite </w:t>
      </w:r>
      <w:r w:rsidR="009E35BF">
        <w:t xml:space="preserve">el registro del préstamo de libros </w:t>
      </w:r>
      <w:r w:rsidRPr="00253E43">
        <w:t xml:space="preserve">de forma segura y eficiente a todas las familias del centro y a la vez mejore la gestión de las mismas por parte de </w:t>
      </w:r>
      <w:r w:rsidR="003B2453" w:rsidRPr="00253E43">
        <w:t xml:space="preserve">la </w:t>
      </w:r>
      <w:r w:rsidRPr="00253E43">
        <w:t>secretaría del centro.</w:t>
      </w:r>
    </w:p>
    <w:p w14:paraId="1A97393D" w14:textId="77777777" w:rsidR="00A009CB" w:rsidRPr="00253E43" w:rsidRDefault="00A009CB" w:rsidP="00A009CB"/>
    <w:bookmarkStart w:id="21" w:name="_Toc170148636" w:displacedByCustomXml="next"/>
    <w:bookmarkStart w:id="22" w:name="_Toc170148321" w:displacedByCustomXml="next"/>
    <w:bookmarkStart w:id="23" w:name="_Toc49341790" w:displacedByCustomXml="next"/>
    <w:sdt>
      <w:sdtPr>
        <w:rPr>
          <w:b w:val="0"/>
        </w:rPr>
        <w:id w:val="-1662302241"/>
        <w:placeholder>
          <w:docPart w:val="D953A32BAB0C4ECAB732CC68C0A56DC1"/>
        </w:placeholder>
        <w15:appearance w15:val="hidden"/>
      </w:sdtPr>
      <w:sdtContent>
        <w:p w14:paraId="367B9494" w14:textId="77777777" w:rsidR="00A009CB" w:rsidRPr="00253E43" w:rsidRDefault="00A009CB" w:rsidP="00A009CB">
          <w:pPr>
            <w:pStyle w:val="Ttulo2"/>
            <w:rPr>
              <w:b w:val="0"/>
            </w:rPr>
          </w:pPr>
          <w:r w:rsidRPr="00253E43">
            <w:rPr>
              <w:b w:val="0"/>
            </w:rPr>
            <w:t>Requerimientos de la aplicación</w:t>
          </w:r>
        </w:p>
      </w:sdtContent>
    </w:sdt>
    <w:bookmarkEnd w:id="21" w:displacedByCustomXml="prev"/>
    <w:bookmarkEnd w:id="22" w:displacedByCustomXml="prev"/>
    <w:bookmarkEnd w:id="23" w:displacedByCustomXml="prev"/>
    <w:p w14:paraId="3DFFCD2E" w14:textId="0BF89F4E" w:rsidR="00A009CB" w:rsidRPr="00253E43" w:rsidRDefault="00A009CB" w:rsidP="00A009CB">
      <w:r w:rsidRPr="00253E43">
        <w:t xml:space="preserve">La aplicación tendrá tres grandes áreas: </w:t>
      </w:r>
      <w:r w:rsidRPr="00253E43">
        <w:rPr>
          <w:b/>
        </w:rPr>
        <w:t>Carga de datos, Gestión de l</w:t>
      </w:r>
      <w:r w:rsidR="009E35BF">
        <w:rPr>
          <w:b/>
        </w:rPr>
        <w:t>os libros y obtención de documentación</w:t>
      </w:r>
      <w:r w:rsidRPr="00253E43">
        <w:t>.</w:t>
      </w:r>
    </w:p>
    <w:p w14:paraId="196F2844" w14:textId="69EFBF89" w:rsidR="003B2453" w:rsidRPr="00253E43" w:rsidRDefault="009E35BF" w:rsidP="003B2453">
      <w:pPr>
        <w:jc w:val="center"/>
      </w:pPr>
      <w:r>
        <w:rPr>
          <w:noProof/>
          <w:lang w:eastAsia="es-ES"/>
        </w:rPr>
        <w:lastRenderedPageBreak/>
        <w:drawing>
          <wp:inline distT="0" distB="0" distL="0" distR="0" wp14:anchorId="6B7E1038" wp14:editId="69AE9750">
            <wp:extent cx="3058160" cy="1913255"/>
            <wp:effectExtent l="0" t="0" r="8890" b="0"/>
            <wp:docPr id="80" name="Imagen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8160" cy="191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88847" w14:textId="77777777" w:rsidR="003B2453" w:rsidRPr="00253E43" w:rsidRDefault="003B2453" w:rsidP="003B2453">
      <w:pPr>
        <w:jc w:val="center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7761"/>
      </w:tblGrid>
      <w:tr w:rsidR="004C6A49" w:rsidRPr="00253E43" w14:paraId="4B6EC489" w14:textId="77777777" w:rsidTr="00B45882">
        <w:tc>
          <w:tcPr>
            <w:tcW w:w="10024" w:type="dxa"/>
            <w:gridSpan w:val="2"/>
            <w:shd w:val="clear" w:color="auto" w:fill="E7E6E6" w:themeFill="background2"/>
          </w:tcPr>
          <w:p w14:paraId="7D268FFC" w14:textId="753BDD3C" w:rsidR="004C6A49" w:rsidRPr="00253E43" w:rsidRDefault="004C6A49" w:rsidP="00A15292">
            <w:r>
              <w:rPr>
                <w:b/>
              </w:rPr>
              <w:t>Requisitos funcionales</w:t>
            </w:r>
          </w:p>
        </w:tc>
      </w:tr>
      <w:tr w:rsidR="00440D84" w:rsidRPr="00253E43" w14:paraId="3B7CDCB3" w14:textId="77777777" w:rsidTr="00440D84">
        <w:tc>
          <w:tcPr>
            <w:tcW w:w="2263" w:type="dxa"/>
          </w:tcPr>
          <w:p w14:paraId="73769DB3" w14:textId="2DE29EA4" w:rsidR="00440D84" w:rsidRPr="00253E43" w:rsidRDefault="00440D84" w:rsidP="00A15292">
            <w:r w:rsidRPr="00253E43">
              <w:t>R</w:t>
            </w:r>
            <w:r w:rsidR="004C6A49">
              <w:t xml:space="preserve">F </w:t>
            </w:r>
            <w:r w:rsidRPr="00253E43">
              <w:t>1</w:t>
            </w:r>
          </w:p>
        </w:tc>
        <w:tc>
          <w:tcPr>
            <w:tcW w:w="7761" w:type="dxa"/>
          </w:tcPr>
          <w:p w14:paraId="288CC561" w14:textId="13F56143" w:rsidR="00440D84" w:rsidRPr="00253E43" w:rsidRDefault="009E35BF" w:rsidP="00A15292">
            <w:r>
              <w:t>Carga de datos de materias, cursos y libros al comienzo del curso</w:t>
            </w:r>
            <w:r w:rsidR="00D32006">
              <w:t>. En los libros establecer el número de ejemplares de cada uno.</w:t>
            </w:r>
          </w:p>
        </w:tc>
      </w:tr>
      <w:tr w:rsidR="00440D84" w:rsidRPr="00253E43" w14:paraId="35C7E0BB" w14:textId="77777777" w:rsidTr="00440D84">
        <w:tc>
          <w:tcPr>
            <w:tcW w:w="2263" w:type="dxa"/>
          </w:tcPr>
          <w:p w14:paraId="402B9D4A" w14:textId="3D096E8B" w:rsidR="00440D84" w:rsidRPr="00253E43" w:rsidRDefault="00440D84" w:rsidP="00A15292">
            <w:r w:rsidRPr="00253E43">
              <w:t>R</w:t>
            </w:r>
            <w:r w:rsidR="004C6A49">
              <w:t xml:space="preserve">F </w:t>
            </w:r>
            <w:r w:rsidRPr="00253E43">
              <w:t>2</w:t>
            </w:r>
          </w:p>
        </w:tc>
        <w:tc>
          <w:tcPr>
            <w:tcW w:w="7761" w:type="dxa"/>
          </w:tcPr>
          <w:p w14:paraId="643DE6B0" w14:textId="6F2B47FF" w:rsidR="00440D84" w:rsidRPr="00253E43" w:rsidRDefault="009E35BF" w:rsidP="00A15292">
            <w:r>
              <w:t>Carga de datos del alumnado</w:t>
            </w:r>
          </w:p>
        </w:tc>
      </w:tr>
      <w:tr w:rsidR="00520123" w:rsidRPr="00253E43" w14:paraId="3E70EE02" w14:textId="77777777" w:rsidTr="00440D84">
        <w:tc>
          <w:tcPr>
            <w:tcW w:w="2263" w:type="dxa"/>
          </w:tcPr>
          <w:p w14:paraId="500523E6" w14:textId="29B5C313" w:rsidR="00520123" w:rsidRPr="00253E43" w:rsidRDefault="00520123" w:rsidP="00A15292">
            <w:r w:rsidRPr="00253E43">
              <w:t>R</w:t>
            </w:r>
            <w:r w:rsidR="004C6A49">
              <w:t xml:space="preserve">F </w:t>
            </w:r>
            <w:r w:rsidRPr="00253E43">
              <w:t>3</w:t>
            </w:r>
          </w:p>
        </w:tc>
        <w:tc>
          <w:tcPr>
            <w:tcW w:w="7761" w:type="dxa"/>
          </w:tcPr>
          <w:p w14:paraId="703F10B5" w14:textId="6101398B" w:rsidR="00520123" w:rsidRPr="00253E43" w:rsidRDefault="009E35BF" w:rsidP="00A15292">
            <w:r>
              <w:t>Modificación y creación de alumnado</w:t>
            </w:r>
          </w:p>
        </w:tc>
      </w:tr>
      <w:tr w:rsidR="00520123" w:rsidRPr="00253E43" w14:paraId="36654610" w14:textId="77777777" w:rsidTr="00440D84">
        <w:tc>
          <w:tcPr>
            <w:tcW w:w="2263" w:type="dxa"/>
          </w:tcPr>
          <w:p w14:paraId="532A3953" w14:textId="671EF54F" w:rsidR="00520123" w:rsidRPr="00253E43" w:rsidRDefault="00520123" w:rsidP="00A15292">
            <w:r w:rsidRPr="00253E43">
              <w:t>R</w:t>
            </w:r>
            <w:r w:rsidR="004C6A49">
              <w:t xml:space="preserve">F </w:t>
            </w:r>
            <w:r w:rsidRPr="00253E43">
              <w:t>4</w:t>
            </w:r>
          </w:p>
        </w:tc>
        <w:tc>
          <w:tcPr>
            <w:tcW w:w="7761" w:type="dxa"/>
          </w:tcPr>
          <w:p w14:paraId="15E612A0" w14:textId="61C80FF5" w:rsidR="00520123" w:rsidRPr="00253E43" w:rsidRDefault="009E35BF" w:rsidP="00A15292">
            <w:r>
              <w:t>Gestión del préstamo: libros</w:t>
            </w:r>
            <w:r w:rsidR="00476087">
              <w:t xml:space="preserve"> al alumno, devolución</w:t>
            </w:r>
          </w:p>
        </w:tc>
      </w:tr>
      <w:tr w:rsidR="00F26CAC" w:rsidRPr="00253E43" w14:paraId="020E18BF" w14:textId="77777777" w:rsidTr="00440D84">
        <w:tc>
          <w:tcPr>
            <w:tcW w:w="2263" w:type="dxa"/>
          </w:tcPr>
          <w:p w14:paraId="663DA7A8" w14:textId="758AC11A" w:rsidR="00F26CAC" w:rsidRPr="00253E43" w:rsidRDefault="00F26CAC" w:rsidP="00F26CAC">
            <w:r w:rsidRPr="00253E43">
              <w:t>R</w:t>
            </w:r>
            <w:r w:rsidR="004C6A49">
              <w:t xml:space="preserve">F </w:t>
            </w:r>
            <w:r w:rsidRPr="00253E43">
              <w:t>5</w:t>
            </w:r>
          </w:p>
        </w:tc>
        <w:tc>
          <w:tcPr>
            <w:tcW w:w="7761" w:type="dxa"/>
          </w:tcPr>
          <w:p w14:paraId="6655BBAF" w14:textId="4C02F4CF" w:rsidR="00F26CAC" w:rsidRPr="00F26CAC" w:rsidRDefault="00F26CAC" w:rsidP="00F26CAC">
            <w:pPr>
              <w:rPr>
                <w:b/>
                <w:bCs/>
                <w:color w:val="FF0000"/>
              </w:rPr>
            </w:pPr>
            <w:r w:rsidRPr="00F26CAC">
              <w:rPr>
                <w:b/>
                <w:bCs/>
                <w:color w:val="FF0000"/>
              </w:rPr>
              <w:t>Poder establecer el estado de cada libro prestado de forma individual</w:t>
            </w:r>
            <w:r w:rsidR="00F63A16">
              <w:rPr>
                <w:b/>
                <w:bCs/>
                <w:color w:val="FF0000"/>
              </w:rPr>
              <w:t xml:space="preserve"> (Sería deseable pero no sé si es imprescindible)</w:t>
            </w:r>
          </w:p>
        </w:tc>
      </w:tr>
      <w:tr w:rsidR="00F26CAC" w:rsidRPr="00253E43" w14:paraId="1E898B1A" w14:textId="77777777" w:rsidTr="00440D84">
        <w:tc>
          <w:tcPr>
            <w:tcW w:w="2263" w:type="dxa"/>
          </w:tcPr>
          <w:p w14:paraId="71D807A3" w14:textId="7C7026BB" w:rsidR="00F26CAC" w:rsidRPr="00253E43" w:rsidRDefault="00F26CAC" w:rsidP="00F26CAC">
            <w:r w:rsidRPr="00253E43">
              <w:t>R</w:t>
            </w:r>
            <w:r w:rsidR="004C6A49">
              <w:t xml:space="preserve">F </w:t>
            </w:r>
            <w:r w:rsidRPr="00253E43">
              <w:t>6</w:t>
            </w:r>
          </w:p>
        </w:tc>
        <w:tc>
          <w:tcPr>
            <w:tcW w:w="7761" w:type="dxa"/>
          </w:tcPr>
          <w:p w14:paraId="07A9F786" w14:textId="179E9D06" w:rsidR="00F26CAC" w:rsidRPr="00253E43" w:rsidRDefault="00F26CAC" w:rsidP="00F26CAC">
            <w:r>
              <w:t>Creación e impresión del contrato de préstamos, registro de la firma</w:t>
            </w:r>
          </w:p>
        </w:tc>
      </w:tr>
      <w:tr w:rsidR="00F26CAC" w:rsidRPr="00253E43" w14:paraId="34E540E0" w14:textId="77777777" w:rsidTr="00440D84">
        <w:tc>
          <w:tcPr>
            <w:tcW w:w="2263" w:type="dxa"/>
          </w:tcPr>
          <w:p w14:paraId="1DAA197F" w14:textId="53D9D7DB" w:rsidR="00F26CAC" w:rsidRPr="00253E43" w:rsidRDefault="00F26CAC" w:rsidP="00F26CAC">
            <w:r w:rsidRPr="00253E43">
              <w:t>R</w:t>
            </w:r>
            <w:r w:rsidR="004C6A49">
              <w:t xml:space="preserve">F </w:t>
            </w:r>
            <w:r w:rsidRPr="00253E43">
              <w:t>7</w:t>
            </w:r>
          </w:p>
        </w:tc>
        <w:tc>
          <w:tcPr>
            <w:tcW w:w="7761" w:type="dxa"/>
          </w:tcPr>
          <w:p w14:paraId="21A0E7B1" w14:textId="3AFAAF8B" w:rsidR="00F26CAC" w:rsidRPr="00253E43" w:rsidRDefault="00F26CAC" w:rsidP="00F26CAC">
            <w:r>
              <w:t>Búsquedas avanzadas, con filtros avanzados</w:t>
            </w:r>
          </w:p>
        </w:tc>
      </w:tr>
      <w:tr w:rsidR="00F26CAC" w:rsidRPr="00253E43" w14:paraId="7EDDC999" w14:textId="77777777" w:rsidTr="00440D84">
        <w:tc>
          <w:tcPr>
            <w:tcW w:w="2263" w:type="dxa"/>
          </w:tcPr>
          <w:p w14:paraId="5B2EE189" w14:textId="43274048" w:rsidR="00F26CAC" w:rsidRPr="00253E43" w:rsidRDefault="00F26CAC" w:rsidP="00F26CAC">
            <w:r w:rsidRPr="00253E43">
              <w:t>R</w:t>
            </w:r>
            <w:r w:rsidR="004C6A49">
              <w:t xml:space="preserve">F </w:t>
            </w:r>
            <w:r w:rsidRPr="00253E43">
              <w:t>8</w:t>
            </w:r>
          </w:p>
        </w:tc>
        <w:tc>
          <w:tcPr>
            <w:tcW w:w="7761" w:type="dxa"/>
          </w:tcPr>
          <w:p w14:paraId="308F2727" w14:textId="3E2D4276" w:rsidR="00F26CAC" w:rsidRPr="00253E43" w:rsidRDefault="00F26CAC" w:rsidP="00F26CAC">
            <w:r>
              <w:t>Listados de libros, prestamos, alumnos</w:t>
            </w:r>
          </w:p>
        </w:tc>
      </w:tr>
      <w:tr w:rsidR="00F26CAC" w:rsidRPr="00253E43" w14:paraId="0F9FD7FF" w14:textId="77777777" w:rsidTr="00440D84">
        <w:tc>
          <w:tcPr>
            <w:tcW w:w="2263" w:type="dxa"/>
          </w:tcPr>
          <w:p w14:paraId="1D8BE8E5" w14:textId="1055B5AC" w:rsidR="00F26CAC" w:rsidRPr="00253E43" w:rsidRDefault="00F26CAC" w:rsidP="00F26CAC">
            <w:r w:rsidRPr="00253E43">
              <w:t>R</w:t>
            </w:r>
            <w:r w:rsidR="004C6A49">
              <w:t xml:space="preserve">F </w:t>
            </w:r>
            <w:r w:rsidRPr="00253E43">
              <w:t>9</w:t>
            </w:r>
          </w:p>
        </w:tc>
        <w:tc>
          <w:tcPr>
            <w:tcW w:w="7761" w:type="dxa"/>
          </w:tcPr>
          <w:p w14:paraId="1B726BD7" w14:textId="695B6FF9" w:rsidR="00F26CAC" w:rsidRPr="00253E43" w:rsidRDefault="00F26CAC" w:rsidP="00F26CAC">
            <w:r>
              <w:t>Copia de seguridad de todos los datos</w:t>
            </w:r>
          </w:p>
        </w:tc>
      </w:tr>
      <w:tr w:rsidR="00F26CAC" w:rsidRPr="00253E43" w14:paraId="3DBBACCF" w14:textId="77777777" w:rsidTr="00440D84">
        <w:tc>
          <w:tcPr>
            <w:tcW w:w="2263" w:type="dxa"/>
          </w:tcPr>
          <w:p w14:paraId="022E10A8" w14:textId="4F51CDEC" w:rsidR="00F26CAC" w:rsidRPr="00253E43" w:rsidRDefault="00F26CAC" w:rsidP="00F26CAC">
            <w:r w:rsidRPr="00253E43">
              <w:t>R</w:t>
            </w:r>
            <w:r w:rsidR="004C6A49">
              <w:t xml:space="preserve">F </w:t>
            </w:r>
            <w:r w:rsidRPr="00253E43">
              <w:t>10</w:t>
            </w:r>
          </w:p>
        </w:tc>
        <w:tc>
          <w:tcPr>
            <w:tcW w:w="7761" w:type="dxa"/>
          </w:tcPr>
          <w:p w14:paraId="3C41A74B" w14:textId="73E38BC1" w:rsidR="00F26CAC" w:rsidRPr="00253E43" w:rsidRDefault="00F26CAC" w:rsidP="00F26CAC">
            <w:r>
              <w:t>Exportación de datos para el curso siguiente</w:t>
            </w:r>
          </w:p>
        </w:tc>
      </w:tr>
    </w:tbl>
    <w:sdt>
      <w:sdtPr>
        <w:rPr>
          <w:rFonts w:asciiTheme="majorHAnsi" w:eastAsiaTheme="majorEastAsia" w:hAnsiTheme="majorHAnsi" w:cstheme="majorBidi"/>
          <w:b/>
          <w:color w:val="012639" w:themeColor="accent1" w:themeShade="7F"/>
        </w:rPr>
        <w:id w:val="1244526582"/>
        <w:placeholder>
          <w:docPart w:val="50177917DBDB46A4AC656939EB51F44B"/>
        </w:placeholder>
        <w15:appearance w15:val="hidden"/>
      </w:sdtPr>
      <w:sdtContent>
        <w:p w14:paraId="19EA1698" w14:textId="77777777" w:rsidR="005B7A05" w:rsidRPr="00253E43" w:rsidRDefault="005B7A05" w:rsidP="00E96F8B"/>
        <w:p w14:paraId="4471856F" w14:textId="77777777" w:rsidR="00E96F8B" w:rsidRPr="00253E43" w:rsidRDefault="00E96F8B">
          <w:pPr>
            <w:spacing w:after="200"/>
            <w:jc w:val="left"/>
            <w:rPr>
              <w:rFonts w:eastAsiaTheme="majorEastAsia" w:cstheme="majorBidi"/>
              <w:sz w:val="36"/>
              <w:szCs w:val="26"/>
            </w:rPr>
          </w:pPr>
          <w:r w:rsidRPr="00253E43">
            <w:rPr>
              <w:b/>
            </w:rPr>
            <w:br w:type="page"/>
          </w:r>
        </w:p>
        <w:p w14:paraId="5218C05A" w14:textId="77777777" w:rsidR="007B2A1C" w:rsidRPr="00253E43" w:rsidRDefault="007A1E62" w:rsidP="007B2A1C">
          <w:pPr>
            <w:pStyle w:val="Ttulo2"/>
            <w:rPr>
              <w:b w:val="0"/>
            </w:rPr>
          </w:pPr>
          <w:bookmarkStart w:id="24" w:name="_Toc49341791"/>
          <w:bookmarkStart w:id="25" w:name="_Toc170148322"/>
          <w:bookmarkStart w:id="26" w:name="_Toc170148637"/>
          <w:r w:rsidRPr="00253E43">
            <w:rPr>
              <w:b w:val="0"/>
            </w:rPr>
            <w:lastRenderedPageBreak/>
            <w:t>Requerimientos software y hardware</w:t>
          </w:r>
          <w:bookmarkEnd w:id="24"/>
          <w:bookmarkEnd w:id="25"/>
          <w:bookmarkEnd w:id="26"/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2547"/>
            <w:gridCol w:w="7477"/>
          </w:tblGrid>
          <w:tr w:rsidR="001B05FA" w:rsidRPr="00253E43" w14:paraId="2E967AC0" w14:textId="77777777" w:rsidTr="001B05FA">
            <w:tc>
              <w:tcPr>
                <w:tcW w:w="2547" w:type="dxa"/>
                <w:shd w:val="clear" w:color="auto" w:fill="E7E6E6" w:themeFill="background2"/>
              </w:tcPr>
              <w:p w14:paraId="1A980C0C" w14:textId="77777777" w:rsidR="001B05FA" w:rsidRPr="00253E43" w:rsidRDefault="001B05FA" w:rsidP="00A80050">
                <w:pPr>
                  <w:rPr>
                    <w:b/>
                  </w:rPr>
                </w:pPr>
                <w:r w:rsidRPr="00253E43">
                  <w:rPr>
                    <w:b/>
                  </w:rPr>
                  <w:t>Software desarrollo</w:t>
                </w:r>
              </w:p>
            </w:tc>
            <w:tc>
              <w:tcPr>
                <w:tcW w:w="7477" w:type="dxa"/>
                <w:shd w:val="clear" w:color="auto" w:fill="E7E6E6" w:themeFill="background2"/>
              </w:tcPr>
              <w:p w14:paraId="5612E98C" w14:textId="77777777" w:rsidR="001B05FA" w:rsidRPr="00253E43" w:rsidRDefault="001B05FA" w:rsidP="00A80050"/>
            </w:tc>
          </w:tr>
          <w:tr w:rsidR="001B05FA" w:rsidRPr="00253E43" w14:paraId="2EE6D6F0" w14:textId="77777777" w:rsidTr="001B05FA">
            <w:tc>
              <w:tcPr>
                <w:tcW w:w="2547" w:type="dxa"/>
              </w:tcPr>
              <w:p w14:paraId="5DEFD7E3" w14:textId="77777777" w:rsidR="001B05FA" w:rsidRPr="00253E43" w:rsidRDefault="001B05FA" w:rsidP="00A80050"/>
            </w:tc>
            <w:tc>
              <w:tcPr>
                <w:tcW w:w="7477" w:type="dxa"/>
              </w:tcPr>
              <w:p w14:paraId="553A0BE3" w14:textId="4729F232" w:rsidR="001B05FA" w:rsidRPr="00253E43" w:rsidRDefault="001B05FA" w:rsidP="00A80050">
                <w:r w:rsidRPr="00253E43">
                  <w:t xml:space="preserve">IDE para desarrollo </w:t>
                </w:r>
                <w:r w:rsidR="009E35BF">
                  <w:t>PHP</w:t>
                </w:r>
                <w:r w:rsidRPr="00253E43">
                  <w:t xml:space="preserve">  (</w:t>
                </w:r>
                <w:r w:rsidR="009E35BF">
                  <w:t>PhpStorm</w:t>
                </w:r>
                <w:r w:rsidRPr="00253E43">
                  <w:t>)</w:t>
                </w:r>
              </w:p>
            </w:tc>
          </w:tr>
          <w:tr w:rsidR="004C6A49" w:rsidRPr="00253E43" w14:paraId="6833F4C4" w14:textId="77777777" w:rsidTr="001B05FA">
            <w:tc>
              <w:tcPr>
                <w:tcW w:w="2547" w:type="dxa"/>
              </w:tcPr>
              <w:p w14:paraId="385A6E6F" w14:textId="77777777" w:rsidR="004C6A49" w:rsidRPr="00253E43" w:rsidRDefault="004C6A49" w:rsidP="00A80050"/>
            </w:tc>
            <w:tc>
              <w:tcPr>
                <w:tcW w:w="7477" w:type="dxa"/>
              </w:tcPr>
              <w:p w14:paraId="004B6A26" w14:textId="56EBBE1B" w:rsidR="004C6A49" w:rsidRPr="00253E43" w:rsidRDefault="004C6A49" w:rsidP="00A80050">
                <w:r>
                  <w:t>Apache 2.4.54</w:t>
                </w:r>
              </w:p>
            </w:tc>
          </w:tr>
          <w:tr w:rsidR="001B05FA" w:rsidRPr="00253E43" w14:paraId="1487DCE4" w14:textId="77777777" w:rsidTr="001B05FA">
            <w:tc>
              <w:tcPr>
                <w:tcW w:w="2547" w:type="dxa"/>
              </w:tcPr>
              <w:p w14:paraId="68D07600" w14:textId="77777777" w:rsidR="001B05FA" w:rsidRPr="00253E43" w:rsidRDefault="001B05FA" w:rsidP="00A80050"/>
            </w:tc>
            <w:tc>
              <w:tcPr>
                <w:tcW w:w="7477" w:type="dxa"/>
              </w:tcPr>
              <w:p w14:paraId="204BBC69" w14:textId="4A16CE70" w:rsidR="001B05FA" w:rsidRPr="00253E43" w:rsidRDefault="009E35BF" w:rsidP="006A385C">
                <w:r>
                  <w:t xml:space="preserve">PHP 8.2 </w:t>
                </w:r>
              </w:p>
            </w:tc>
          </w:tr>
          <w:tr w:rsidR="009E35BF" w:rsidRPr="00253E43" w14:paraId="0E69D9CA" w14:textId="77777777" w:rsidTr="001B05FA">
            <w:tc>
              <w:tcPr>
                <w:tcW w:w="2547" w:type="dxa"/>
              </w:tcPr>
              <w:p w14:paraId="585A3DE8" w14:textId="77777777" w:rsidR="009E35BF" w:rsidRPr="00253E43" w:rsidRDefault="009E35BF" w:rsidP="00A80050"/>
            </w:tc>
            <w:tc>
              <w:tcPr>
                <w:tcW w:w="7477" w:type="dxa"/>
              </w:tcPr>
              <w:p w14:paraId="1905CBD8" w14:textId="1C23C86A" w:rsidR="009E35BF" w:rsidRDefault="009E35BF" w:rsidP="009E35BF">
                <w:pPr>
                  <w:tabs>
                    <w:tab w:val="left" w:pos="4913"/>
                  </w:tabs>
                </w:pPr>
                <w:r>
                  <w:t>JavaScript</w:t>
                </w:r>
                <w:r>
                  <w:tab/>
                </w:r>
              </w:p>
            </w:tc>
          </w:tr>
          <w:tr w:rsidR="00E82265" w:rsidRPr="001423E3" w14:paraId="17D037BD" w14:textId="77777777" w:rsidTr="001B05FA">
            <w:tc>
              <w:tcPr>
                <w:tcW w:w="2547" w:type="dxa"/>
              </w:tcPr>
              <w:p w14:paraId="3B31DB03" w14:textId="77777777" w:rsidR="00E82265" w:rsidRPr="00253E43" w:rsidRDefault="00E82265" w:rsidP="00A80050"/>
            </w:tc>
            <w:tc>
              <w:tcPr>
                <w:tcW w:w="7477" w:type="dxa"/>
              </w:tcPr>
              <w:p w14:paraId="3696DC4E" w14:textId="643D353A" w:rsidR="00E82265" w:rsidRPr="00DB70E2" w:rsidRDefault="00E82265" w:rsidP="006A385C">
                <w:pPr>
                  <w:rPr>
                    <w:lang w:val="en-US"/>
                  </w:rPr>
                </w:pPr>
                <w:r w:rsidRPr="00DB70E2">
                  <w:rPr>
                    <w:lang w:val="en-US"/>
                  </w:rPr>
                  <w:t xml:space="preserve">Bootstrap </w:t>
                </w:r>
                <w:r w:rsidR="004C6A49" w:rsidRPr="00DB70E2">
                  <w:rPr>
                    <w:lang w:val="en-US"/>
                  </w:rPr>
                  <w:t xml:space="preserve">5.3 </w:t>
                </w:r>
                <w:r w:rsidRPr="00DB70E2">
                  <w:rPr>
                    <w:lang w:val="en-US"/>
                  </w:rPr>
                  <w:t xml:space="preserve"> jQuery 3.</w:t>
                </w:r>
                <w:r w:rsidR="004C6A49" w:rsidRPr="00DB70E2">
                  <w:rPr>
                    <w:lang w:val="en-US"/>
                  </w:rPr>
                  <w:t>7</w:t>
                </w:r>
              </w:p>
              <w:p w14:paraId="25F81382" w14:textId="3392105B" w:rsidR="004C6A49" w:rsidRPr="00DB70E2" w:rsidRDefault="004C6A49" w:rsidP="006A385C">
                <w:pPr>
                  <w:rPr>
                    <w:lang w:val="en-US"/>
                  </w:rPr>
                </w:pPr>
                <w:r w:rsidRPr="00DB70E2">
                  <w:rPr>
                    <w:lang w:val="en-US"/>
                  </w:rPr>
                  <w:t xml:space="preserve">    &lt;link https://cdn.jsdelivr.net/npm/bootstrap@5.3.3/dist/css/bootstrap.min.css </w:t>
                </w:r>
              </w:p>
              <w:p w14:paraId="02ABE72C" w14:textId="058A3034" w:rsidR="004C6A49" w:rsidRPr="00DB70E2" w:rsidRDefault="004C6A49" w:rsidP="006A385C">
                <w:pPr>
                  <w:rPr>
                    <w:lang w:val="en-US"/>
                  </w:rPr>
                </w:pPr>
                <w:r w:rsidRPr="00DB70E2">
                  <w:rPr>
                    <w:lang w:val="en-US"/>
                  </w:rPr>
                  <w:t>https://code.jquery.com/jquery-3.7.1.slim.min.js</w:t>
                </w:r>
              </w:p>
            </w:tc>
          </w:tr>
          <w:tr w:rsidR="001B05FA" w:rsidRPr="00253E43" w14:paraId="1E9047A7" w14:textId="77777777" w:rsidTr="001B05FA">
            <w:tc>
              <w:tcPr>
                <w:tcW w:w="2547" w:type="dxa"/>
              </w:tcPr>
              <w:p w14:paraId="29F6FC58" w14:textId="77777777" w:rsidR="001B05FA" w:rsidRPr="00DB70E2" w:rsidRDefault="001B05FA" w:rsidP="00A80050">
                <w:pPr>
                  <w:rPr>
                    <w:lang w:val="en-US"/>
                  </w:rPr>
                </w:pPr>
              </w:p>
            </w:tc>
            <w:tc>
              <w:tcPr>
                <w:tcW w:w="7477" w:type="dxa"/>
              </w:tcPr>
              <w:p w14:paraId="033B8CAC" w14:textId="49C797B9" w:rsidR="001B05FA" w:rsidRPr="00253E43" w:rsidRDefault="001B05FA" w:rsidP="00A80050">
                <w:r w:rsidRPr="00253E43">
                  <w:t xml:space="preserve">Mysql </w:t>
                </w:r>
                <w:r w:rsidR="004C6A49">
                  <w:t>8.2</w:t>
                </w:r>
                <w:r w:rsidR="00A44FA7" w:rsidRPr="00253E43">
                  <w:t xml:space="preserve"> </w:t>
                </w:r>
                <w:r w:rsidRPr="00253E43">
                  <w:t xml:space="preserve">– MariaDB </w:t>
                </w:r>
                <w:r w:rsidR="00A44FA7" w:rsidRPr="00253E43">
                  <w:t xml:space="preserve"> co</w:t>
                </w:r>
                <w:r w:rsidR="00337ABA" w:rsidRPr="00253E43">
                  <w:t>m</w:t>
                </w:r>
                <w:r w:rsidR="00A44FA7" w:rsidRPr="00253E43">
                  <w:t>patible</w:t>
                </w:r>
              </w:p>
            </w:tc>
          </w:tr>
          <w:tr w:rsidR="0092597D" w:rsidRPr="00253E43" w14:paraId="216BBAFA" w14:textId="77777777" w:rsidTr="001B05FA">
            <w:tc>
              <w:tcPr>
                <w:tcW w:w="2547" w:type="dxa"/>
              </w:tcPr>
              <w:p w14:paraId="201988BF" w14:textId="77777777" w:rsidR="0092597D" w:rsidRPr="00253E43" w:rsidRDefault="0092597D" w:rsidP="00A80050"/>
            </w:tc>
            <w:tc>
              <w:tcPr>
                <w:tcW w:w="7477" w:type="dxa"/>
              </w:tcPr>
              <w:p w14:paraId="72F64033" w14:textId="3AE90248" w:rsidR="0092597D" w:rsidRDefault="0092597D" w:rsidP="00A80050">
                <w:r w:rsidRPr="00253E43">
                  <w:t>Software Dia de gráficos</w:t>
                </w:r>
                <w:r w:rsidR="00C610DD" w:rsidRPr="00253E43">
                  <w:t xml:space="preserve"> 0.97</w:t>
                </w:r>
                <w:r w:rsidR="002A3913">
                  <w:t xml:space="preserve"> - </w:t>
                </w:r>
                <w:hyperlink r:id="rId12" w:history="1">
                  <w:r w:rsidR="002505B9" w:rsidRPr="00084F95">
                    <w:rPr>
                      <w:rStyle w:val="Hipervnculo"/>
                    </w:rPr>
                    <w:t>https://wireframe.cc/</w:t>
                  </w:r>
                </w:hyperlink>
              </w:p>
              <w:p w14:paraId="0E9FBEE9" w14:textId="4BAD66FE" w:rsidR="002505B9" w:rsidRPr="00253E43" w:rsidRDefault="002505B9" w:rsidP="00A80050">
                <w:r>
                  <w:t xml:space="preserve">o software draw.io </w:t>
                </w:r>
                <w:hyperlink r:id="rId13" w:history="1">
                  <w:r w:rsidRPr="00084F95">
                    <w:rPr>
                      <w:rStyle w:val="Hipervnculo"/>
                    </w:rPr>
                    <w:t>https://app.diagrams.net/</w:t>
                  </w:r>
                </w:hyperlink>
              </w:p>
            </w:tc>
          </w:tr>
          <w:tr w:rsidR="001B05FA" w:rsidRPr="00253E43" w14:paraId="6EC99845" w14:textId="77777777" w:rsidTr="00337ABA">
            <w:tc>
              <w:tcPr>
                <w:tcW w:w="2547" w:type="dxa"/>
                <w:shd w:val="clear" w:color="auto" w:fill="E7E6E6" w:themeFill="background2"/>
              </w:tcPr>
              <w:p w14:paraId="193E5CA1" w14:textId="77777777" w:rsidR="001B05FA" w:rsidRPr="00253E43" w:rsidRDefault="001B05FA" w:rsidP="00A80050">
                <w:pPr>
                  <w:rPr>
                    <w:b/>
                  </w:rPr>
                </w:pPr>
                <w:r w:rsidRPr="00253E43">
                  <w:rPr>
                    <w:b/>
                  </w:rPr>
                  <w:t>Software implantación</w:t>
                </w:r>
              </w:p>
            </w:tc>
            <w:tc>
              <w:tcPr>
                <w:tcW w:w="7477" w:type="dxa"/>
                <w:shd w:val="clear" w:color="auto" w:fill="E7E6E6" w:themeFill="background2"/>
              </w:tcPr>
              <w:p w14:paraId="0874400B" w14:textId="77777777" w:rsidR="001B05FA" w:rsidRPr="00253E43" w:rsidRDefault="001B05FA" w:rsidP="00A80050"/>
            </w:tc>
          </w:tr>
          <w:tr w:rsidR="001B05FA" w:rsidRPr="00253E43" w14:paraId="75FF7F75" w14:textId="77777777" w:rsidTr="001B05FA">
            <w:tc>
              <w:tcPr>
                <w:tcW w:w="2547" w:type="dxa"/>
              </w:tcPr>
              <w:p w14:paraId="46E38AB3" w14:textId="77777777" w:rsidR="001B05FA" w:rsidRPr="00253E43" w:rsidRDefault="001B05FA" w:rsidP="00A80050"/>
            </w:tc>
            <w:tc>
              <w:tcPr>
                <w:tcW w:w="7477" w:type="dxa"/>
              </w:tcPr>
              <w:p w14:paraId="224CC3C7" w14:textId="77777777" w:rsidR="001B05FA" w:rsidRPr="00253E43" w:rsidRDefault="001B05FA" w:rsidP="00A80050">
                <w:r w:rsidRPr="00253E43">
                  <w:t>Servidor web con cpanel</w:t>
                </w:r>
              </w:p>
            </w:tc>
          </w:tr>
          <w:tr w:rsidR="001B05FA" w:rsidRPr="00253E43" w14:paraId="4E0AE133" w14:textId="77777777" w:rsidTr="001B05FA">
            <w:tc>
              <w:tcPr>
                <w:tcW w:w="2547" w:type="dxa"/>
              </w:tcPr>
              <w:p w14:paraId="65C9A75C" w14:textId="77777777" w:rsidR="001B05FA" w:rsidRPr="00253E43" w:rsidRDefault="001B05FA" w:rsidP="00A80050"/>
            </w:tc>
            <w:tc>
              <w:tcPr>
                <w:tcW w:w="7477" w:type="dxa"/>
              </w:tcPr>
              <w:p w14:paraId="04265801" w14:textId="057B3921" w:rsidR="001B05FA" w:rsidRPr="00253E43" w:rsidRDefault="001B05FA" w:rsidP="006A385C">
                <w:r w:rsidRPr="00253E43">
                  <w:t xml:space="preserve">Servidor web con </w:t>
                </w:r>
                <w:r w:rsidR="009E35BF">
                  <w:t>PHP 8.2</w:t>
                </w:r>
              </w:p>
            </w:tc>
          </w:tr>
          <w:tr w:rsidR="001B05FA" w:rsidRPr="00253E43" w14:paraId="7CA4865D" w14:textId="77777777" w:rsidTr="001B05FA">
            <w:tc>
              <w:tcPr>
                <w:tcW w:w="2547" w:type="dxa"/>
              </w:tcPr>
              <w:p w14:paraId="126E3C45" w14:textId="77777777" w:rsidR="001B05FA" w:rsidRPr="00253E43" w:rsidRDefault="001B05FA" w:rsidP="00A80050"/>
            </w:tc>
            <w:tc>
              <w:tcPr>
                <w:tcW w:w="7477" w:type="dxa"/>
              </w:tcPr>
              <w:p w14:paraId="2A0AD545" w14:textId="77777777" w:rsidR="001B05FA" w:rsidRPr="00253E43" w:rsidRDefault="001B05FA" w:rsidP="00A80050">
                <w:r w:rsidRPr="00253E43">
                  <w:t>Servidor web con acceso ftp</w:t>
                </w:r>
              </w:p>
            </w:tc>
          </w:tr>
          <w:tr w:rsidR="001B05FA" w:rsidRPr="00253E43" w14:paraId="7DB115E7" w14:textId="77777777" w:rsidTr="001B05FA">
            <w:tc>
              <w:tcPr>
                <w:tcW w:w="2547" w:type="dxa"/>
              </w:tcPr>
              <w:p w14:paraId="4EC396DE" w14:textId="77777777" w:rsidR="001B05FA" w:rsidRPr="00253E43" w:rsidRDefault="001B05FA" w:rsidP="00A80050"/>
            </w:tc>
            <w:tc>
              <w:tcPr>
                <w:tcW w:w="7477" w:type="dxa"/>
              </w:tcPr>
              <w:p w14:paraId="407FB0DE" w14:textId="422813B0" w:rsidR="001B05FA" w:rsidRPr="00253E43" w:rsidRDefault="001B05FA" w:rsidP="00A80050">
                <w:r w:rsidRPr="00253E43">
                  <w:t>Servidor web con Mysql</w:t>
                </w:r>
                <w:r w:rsidR="00A44FA7" w:rsidRPr="00253E43">
                  <w:t xml:space="preserve"> </w:t>
                </w:r>
                <w:r w:rsidR="002505B9">
                  <w:t>8.2</w:t>
                </w:r>
              </w:p>
            </w:tc>
          </w:tr>
          <w:tr w:rsidR="00A44FA7" w:rsidRPr="00253E43" w14:paraId="31810FFD" w14:textId="77777777" w:rsidTr="001B05FA">
            <w:tc>
              <w:tcPr>
                <w:tcW w:w="2547" w:type="dxa"/>
              </w:tcPr>
              <w:p w14:paraId="0DA23648" w14:textId="77777777" w:rsidR="00A44FA7" w:rsidRPr="00253E43" w:rsidRDefault="00A44FA7" w:rsidP="00A80050"/>
            </w:tc>
            <w:tc>
              <w:tcPr>
                <w:tcW w:w="7477" w:type="dxa"/>
              </w:tcPr>
              <w:p w14:paraId="23092945" w14:textId="77777777" w:rsidR="00A44FA7" w:rsidRPr="00253E43" w:rsidRDefault="00A44FA7" w:rsidP="00A44FA7">
                <w:r w:rsidRPr="00253E43">
                  <w:t>Un usuario de acceso a Mysql independiente</w:t>
                </w:r>
                <w:r w:rsidR="00ED76D0" w:rsidRPr="00253E43">
                  <w:t xml:space="preserve"> y BBDD propia</w:t>
                </w:r>
              </w:p>
            </w:tc>
          </w:tr>
          <w:tr w:rsidR="00A44FA7" w:rsidRPr="00253E43" w14:paraId="107B291E" w14:textId="77777777" w:rsidTr="001B05FA">
            <w:tc>
              <w:tcPr>
                <w:tcW w:w="2547" w:type="dxa"/>
              </w:tcPr>
              <w:p w14:paraId="3F4F212C" w14:textId="77777777" w:rsidR="00A44FA7" w:rsidRPr="00253E43" w:rsidRDefault="00A44FA7" w:rsidP="00A80050"/>
            </w:tc>
            <w:tc>
              <w:tcPr>
                <w:tcW w:w="7477" w:type="dxa"/>
              </w:tcPr>
              <w:p w14:paraId="59B85AAB" w14:textId="77777777" w:rsidR="00A44FA7" w:rsidRPr="00253E43" w:rsidRDefault="00A44FA7" w:rsidP="00A80050">
                <w:r w:rsidRPr="00253E43">
                  <w:t>Un usuario ftp al directorio de la aplicación independiente</w:t>
                </w:r>
              </w:p>
            </w:tc>
          </w:tr>
          <w:tr w:rsidR="001B05FA" w:rsidRPr="00253E43" w14:paraId="295B5FB4" w14:textId="77777777" w:rsidTr="001B05FA">
            <w:tc>
              <w:tcPr>
                <w:tcW w:w="2547" w:type="dxa"/>
                <w:shd w:val="clear" w:color="auto" w:fill="E7E6E6" w:themeFill="background2"/>
              </w:tcPr>
              <w:p w14:paraId="5FE512F4" w14:textId="77777777" w:rsidR="001B05FA" w:rsidRPr="00253E43" w:rsidRDefault="001B05FA" w:rsidP="00A80050">
                <w:pPr>
                  <w:rPr>
                    <w:b/>
                  </w:rPr>
                </w:pPr>
                <w:r w:rsidRPr="00253E43">
                  <w:rPr>
                    <w:b/>
                  </w:rPr>
                  <w:t>Hardware</w:t>
                </w:r>
              </w:p>
            </w:tc>
            <w:tc>
              <w:tcPr>
                <w:tcW w:w="7477" w:type="dxa"/>
                <w:shd w:val="clear" w:color="auto" w:fill="E7E6E6" w:themeFill="background2"/>
              </w:tcPr>
              <w:p w14:paraId="7214F72D" w14:textId="77777777" w:rsidR="001B05FA" w:rsidRPr="00253E43" w:rsidRDefault="001B05FA" w:rsidP="00A80050"/>
            </w:tc>
          </w:tr>
          <w:tr w:rsidR="001B05FA" w:rsidRPr="00253E43" w14:paraId="51D8812E" w14:textId="77777777" w:rsidTr="001B05FA">
            <w:tc>
              <w:tcPr>
                <w:tcW w:w="2547" w:type="dxa"/>
              </w:tcPr>
              <w:p w14:paraId="317334AA" w14:textId="77777777" w:rsidR="001B05FA" w:rsidRPr="00253E43" w:rsidRDefault="001B05FA" w:rsidP="00A80050"/>
            </w:tc>
            <w:tc>
              <w:tcPr>
                <w:tcW w:w="7477" w:type="dxa"/>
              </w:tcPr>
              <w:p w14:paraId="2BB8210C" w14:textId="77777777" w:rsidR="001B05FA" w:rsidRPr="00253E43" w:rsidRDefault="00337ABA" w:rsidP="00A80050">
                <w:r w:rsidRPr="00253E43">
                  <w:t>Hosting externo que cumpla los requisitos de implantación</w:t>
                </w:r>
              </w:p>
            </w:tc>
          </w:tr>
          <w:tr w:rsidR="00ED76D0" w:rsidRPr="00253E43" w14:paraId="3C9B079E" w14:textId="77777777" w:rsidTr="001B05FA">
            <w:tc>
              <w:tcPr>
                <w:tcW w:w="2547" w:type="dxa"/>
              </w:tcPr>
              <w:p w14:paraId="79E0A7E9" w14:textId="77777777" w:rsidR="00ED76D0" w:rsidRPr="00253E43" w:rsidRDefault="00ED76D0" w:rsidP="00ED76D0"/>
            </w:tc>
            <w:tc>
              <w:tcPr>
                <w:tcW w:w="7477" w:type="dxa"/>
              </w:tcPr>
              <w:p w14:paraId="3A968C8E" w14:textId="77777777" w:rsidR="00ED76D0" w:rsidRPr="00253E43" w:rsidRDefault="00ED76D0" w:rsidP="00ED76D0">
                <w:r w:rsidRPr="00253E43">
                  <w:t>10GB libres en el servidor para subida de archivos</w:t>
                </w:r>
              </w:p>
            </w:tc>
          </w:tr>
        </w:tbl>
        <w:p w14:paraId="227FFEAF" w14:textId="77777777" w:rsidR="00A82D97" w:rsidRPr="00253E43" w:rsidRDefault="00A82D97" w:rsidP="00A82D97"/>
        <w:p w14:paraId="235A4197" w14:textId="77777777" w:rsidR="00A82D97" w:rsidRPr="00253E43" w:rsidRDefault="00A82D97" w:rsidP="00A82D97">
          <w:pPr>
            <w:pStyle w:val="Ttulo2"/>
            <w:rPr>
              <w:b w:val="0"/>
            </w:rPr>
          </w:pPr>
          <w:bookmarkStart w:id="27" w:name="_Toc49341792"/>
          <w:bookmarkStart w:id="28" w:name="_Toc170148323"/>
          <w:bookmarkStart w:id="29" w:name="_Toc170148638"/>
          <w:r w:rsidRPr="00253E43">
            <w:rPr>
              <w:b w:val="0"/>
            </w:rPr>
            <w:t>Estudio de viabilida</w:t>
          </w:r>
          <w:r w:rsidR="005E5EB1" w:rsidRPr="00253E43">
            <w:rPr>
              <w:b w:val="0"/>
            </w:rPr>
            <w:t>d</w:t>
          </w:r>
          <w:bookmarkEnd w:id="27"/>
          <w:bookmarkEnd w:id="28"/>
          <w:bookmarkEnd w:id="29"/>
        </w:p>
        <w:p w14:paraId="5892F24E" w14:textId="77777777" w:rsidR="00A82D97" w:rsidRPr="00253E43" w:rsidRDefault="005E5EB1" w:rsidP="005E5EB1">
          <w:pPr>
            <w:pStyle w:val="Ttulo3"/>
          </w:pPr>
          <w:bookmarkStart w:id="30" w:name="_Toc49341793"/>
          <w:bookmarkStart w:id="31" w:name="_Toc170148324"/>
          <w:bookmarkStart w:id="32" w:name="_Toc170148639"/>
          <w:r w:rsidRPr="00253E43">
            <w:t>Técnica</w:t>
          </w:r>
          <w:bookmarkEnd w:id="30"/>
          <w:bookmarkEnd w:id="31"/>
          <w:bookmarkEnd w:id="32"/>
        </w:p>
        <w:p w14:paraId="186679DF" w14:textId="38EF2979" w:rsidR="005E5EB1" w:rsidRPr="00253E43" w:rsidRDefault="00A80050" w:rsidP="00CF0EA5">
          <w:pPr>
            <w:ind w:firstLine="720"/>
          </w:pPr>
          <w:r w:rsidRPr="00253E43">
            <w:t xml:space="preserve">Los recursos necesarios para este proyecto serán mínimos al ser una única persona la encargada de desarrollarlo. Se debería tener en cuenta los conocimientos necesarios para el desarrollo: Análisis de sistemas, análisis y desarrollo de </w:t>
          </w:r>
          <w:r w:rsidR="009E35BF">
            <w:t>bases de datos</w:t>
          </w:r>
          <w:r w:rsidRPr="00253E43">
            <w:t xml:space="preserve"> y desarrollo e implantación de aplicaciones web con </w:t>
          </w:r>
          <w:r w:rsidR="009E35BF">
            <w:t>PHP/JavaScript</w:t>
          </w:r>
          <w:r w:rsidRPr="00253E43">
            <w:t>. Con los recursos actuales de la plantilla se llevarán a cabo.</w:t>
          </w:r>
        </w:p>
        <w:p w14:paraId="2E5E2A31" w14:textId="77777777" w:rsidR="005E5EB1" w:rsidRPr="00253E43" w:rsidRDefault="005E5EB1" w:rsidP="005E5EB1">
          <w:pPr>
            <w:pStyle w:val="Ttulo3"/>
          </w:pPr>
          <w:bookmarkStart w:id="33" w:name="_Toc49341794"/>
          <w:bookmarkStart w:id="34" w:name="_Toc170148325"/>
          <w:bookmarkStart w:id="35" w:name="_Toc170148640"/>
          <w:r w:rsidRPr="00253E43">
            <w:t>Económica</w:t>
          </w:r>
          <w:bookmarkEnd w:id="33"/>
          <w:bookmarkEnd w:id="34"/>
          <w:bookmarkEnd w:id="35"/>
        </w:p>
        <w:p w14:paraId="6D856CE5" w14:textId="77777777" w:rsidR="00A80050" w:rsidRPr="00253E43" w:rsidRDefault="00A80050" w:rsidP="00A80050">
          <w:pPr>
            <w:pStyle w:val="Prrafodelista"/>
            <w:numPr>
              <w:ilvl w:val="0"/>
              <w:numId w:val="2"/>
            </w:numPr>
          </w:pPr>
          <w:r w:rsidRPr="00253E43">
            <w:t>Sería necesaria una persona a tiempo completo durante todo el proyecto con una duración estimada de 3 meses o a tiempo parcial con una duración estimada de 6 meses.</w:t>
          </w:r>
        </w:p>
        <w:p w14:paraId="32AF77E4" w14:textId="7DC72B5F" w:rsidR="00A80050" w:rsidRPr="00253E43" w:rsidRDefault="00A80050" w:rsidP="00A80050">
          <w:pPr>
            <w:pStyle w:val="Prrafodelista"/>
            <w:numPr>
              <w:ilvl w:val="0"/>
              <w:numId w:val="2"/>
            </w:numPr>
          </w:pPr>
          <w:r w:rsidRPr="00253E43">
            <w:t xml:space="preserve">Sería </w:t>
          </w:r>
          <w:r w:rsidR="00667148" w:rsidRPr="00253E43">
            <w:t>imprescindible</w:t>
          </w:r>
          <w:r w:rsidRPr="00253E43">
            <w:t xml:space="preserve"> la compra del software de desarrollo </w:t>
          </w:r>
          <w:r w:rsidR="009E35BF">
            <w:t>PHPStorm</w:t>
          </w:r>
          <w:r w:rsidRPr="00253E43">
            <w:t xml:space="preserve"> con una licencia profesional.</w:t>
          </w:r>
        </w:p>
        <w:p w14:paraId="1097327C" w14:textId="77777777" w:rsidR="00A80050" w:rsidRPr="00253E43" w:rsidRDefault="00A80050" w:rsidP="00A80050">
          <w:pPr>
            <w:pStyle w:val="Prrafodelista"/>
            <w:numPr>
              <w:ilvl w:val="0"/>
              <w:numId w:val="2"/>
            </w:numPr>
          </w:pPr>
          <w:r w:rsidRPr="00253E43">
            <w:t>Sería imprescindible la compra del hosting de implantación.</w:t>
          </w:r>
        </w:p>
        <w:p w14:paraId="13786B8F" w14:textId="77777777" w:rsidR="00A80050" w:rsidRPr="00253E43" w:rsidRDefault="00A80050" w:rsidP="00A80050">
          <w:pPr>
            <w:pStyle w:val="Prrafodelista"/>
            <w:numPr>
              <w:ilvl w:val="0"/>
              <w:numId w:val="2"/>
            </w:numPr>
          </w:pPr>
          <w:r w:rsidRPr="00253E43">
            <w:t>Se debería dedicar varias horas de formación al personal de la empresa para su correcto uso.</w:t>
          </w:r>
        </w:p>
        <w:p w14:paraId="0DC2FC62" w14:textId="77777777" w:rsidR="005E5EB1" w:rsidRPr="00253E43" w:rsidRDefault="005E5EB1" w:rsidP="005E5EB1">
          <w:pPr>
            <w:pStyle w:val="Ttulo3"/>
          </w:pPr>
          <w:bookmarkStart w:id="36" w:name="_Toc49341795"/>
          <w:bookmarkStart w:id="37" w:name="_Toc170148326"/>
          <w:bookmarkStart w:id="38" w:name="_Toc170148641"/>
          <w:r w:rsidRPr="00253E43">
            <w:t>Operativa</w:t>
          </w:r>
          <w:bookmarkEnd w:id="36"/>
          <w:bookmarkEnd w:id="37"/>
          <w:bookmarkEnd w:id="38"/>
        </w:p>
        <w:p w14:paraId="0C58EE42" w14:textId="5DD78DE2" w:rsidR="00A80050" w:rsidRPr="00253E43" w:rsidRDefault="00A80050" w:rsidP="00CF0EA5">
          <w:pPr>
            <w:ind w:firstLine="720"/>
          </w:pPr>
          <w:r w:rsidRPr="00253E43">
            <w:t xml:space="preserve">Hecho </w:t>
          </w:r>
          <w:r w:rsidR="00667148" w:rsidRPr="00253E43">
            <w:t>un análisis</w:t>
          </w:r>
          <w:r w:rsidRPr="00253E43">
            <w:t xml:space="preserve"> del funcionamiento actual de la </w:t>
          </w:r>
          <w:r w:rsidR="009E35BF">
            <w:t>gestión</w:t>
          </w:r>
          <w:r w:rsidRPr="00253E43">
            <w:t>, es muy probable una alta aceptación por parte del personal de la aplicación. Al llevarse a cabo todo el desarrollo dentro del propio instituto permitirá al personal resolver dudas de funcionamiento que hará a la larga su completa implantación.</w:t>
          </w:r>
        </w:p>
        <w:p w14:paraId="4AB9055C" w14:textId="77777777" w:rsidR="005E5EB1" w:rsidRPr="00253E43" w:rsidRDefault="005E5EB1" w:rsidP="005E5EB1">
          <w:pPr>
            <w:pStyle w:val="Ttulo3"/>
          </w:pPr>
          <w:bookmarkStart w:id="39" w:name="_Toc49341796"/>
          <w:bookmarkStart w:id="40" w:name="_Toc170148327"/>
          <w:bookmarkStart w:id="41" w:name="_Toc170148642"/>
          <w:r w:rsidRPr="00253E43">
            <w:lastRenderedPageBreak/>
            <w:t>Legal</w:t>
          </w:r>
          <w:bookmarkEnd w:id="39"/>
          <w:bookmarkEnd w:id="40"/>
          <w:bookmarkEnd w:id="41"/>
        </w:p>
        <w:p w14:paraId="370F7AC8" w14:textId="77777777" w:rsidR="00A80050" w:rsidRPr="00253E43" w:rsidRDefault="00A80050" w:rsidP="00CF0EA5">
          <w:pPr>
            <w:ind w:firstLine="720"/>
          </w:pPr>
          <w:r w:rsidRPr="00253E43">
            <w:t>La viabilidad legal está más cuestionada, al necesitar almacenar información de los usuarios en servidores públicos. Según la ley actual deberíamos solicitar permiso a la agencia de protección de datos y dar de alta el fichero. Deberíamos implementar las medidas de seguridad exigidas para un nivel básico y los mecanismos de logs necesarios.</w:t>
          </w:r>
        </w:p>
        <w:p w14:paraId="00B748F9" w14:textId="77777777" w:rsidR="002420CE" w:rsidRPr="00253E43" w:rsidRDefault="002420CE" w:rsidP="00E96F8B">
          <w:pPr>
            <w:ind w:firstLine="720"/>
          </w:pPr>
          <w:r w:rsidRPr="00253E43">
            <w:t>En caso que decidamos proporcionar esta aplicación a otros institutos, se deberá de tener en cuenta este punto</w:t>
          </w:r>
          <w:r w:rsidR="00E96F8B" w:rsidRPr="00253E43">
            <w:t xml:space="preserve"> y realizar un </w:t>
          </w:r>
          <w:r w:rsidR="00667148" w:rsidRPr="00253E43">
            <w:t>estudio</w:t>
          </w:r>
          <w:r w:rsidR="00E96F8B" w:rsidRPr="00253E43">
            <w:t xml:space="preserve"> más detallado</w:t>
          </w:r>
          <w:r w:rsidRPr="00253E43">
            <w:t>.</w:t>
          </w:r>
        </w:p>
        <w:p w14:paraId="12771A8D" w14:textId="77777777" w:rsidR="00E96F8B" w:rsidRPr="00253E43" w:rsidRDefault="00E96F8B" w:rsidP="00E96F8B"/>
        <w:p w14:paraId="7E425F7F" w14:textId="77777777" w:rsidR="00A82D97" w:rsidRPr="00253E43" w:rsidRDefault="00A82D97" w:rsidP="00A82D97">
          <w:pPr>
            <w:pStyle w:val="Ttulo2"/>
            <w:rPr>
              <w:b w:val="0"/>
            </w:rPr>
          </w:pPr>
          <w:bookmarkStart w:id="42" w:name="_Toc49341797"/>
          <w:bookmarkStart w:id="43" w:name="_Toc170148328"/>
          <w:bookmarkStart w:id="44" w:name="_Toc170148643"/>
          <w:r w:rsidRPr="00253E43">
            <w:rPr>
              <w:b w:val="0"/>
            </w:rPr>
            <w:t>Planificación del Proyecto</w:t>
          </w:r>
          <w:bookmarkEnd w:id="42"/>
          <w:bookmarkEnd w:id="43"/>
          <w:bookmarkEnd w:id="44"/>
        </w:p>
        <w:p w14:paraId="53569365" w14:textId="77777777" w:rsidR="00A82D97" w:rsidRPr="00253E43" w:rsidRDefault="00A82D97" w:rsidP="00A82D97">
          <w:pPr>
            <w:pStyle w:val="Ttulo3"/>
          </w:pPr>
          <w:bookmarkStart w:id="45" w:name="_Toc49341798"/>
          <w:bookmarkStart w:id="46" w:name="_Toc170148329"/>
          <w:bookmarkStart w:id="47" w:name="_Toc170148644"/>
          <w:r w:rsidRPr="00253E43">
            <w:t>Secuenciación de las fases del proyecto</w:t>
          </w:r>
          <w:bookmarkEnd w:id="45"/>
          <w:bookmarkEnd w:id="46"/>
          <w:bookmarkEnd w:id="47"/>
        </w:p>
        <w:p w14:paraId="3B615C7D" w14:textId="77777777" w:rsidR="00C82A00" w:rsidRPr="00253E43" w:rsidRDefault="001423E3" w:rsidP="007369DB">
          <w:pPr>
            <w:jc w:val="center"/>
          </w:pPr>
          <w:r>
            <w:pict w14:anchorId="2BF0F6BF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465.75pt;height:205.3pt">
                <v:imagedata r:id="rId14" o:title="SecuencaciónFasesProyecto"/>
              </v:shape>
            </w:pict>
          </w:r>
        </w:p>
        <w:p w14:paraId="2125F63D" w14:textId="77777777" w:rsidR="00A82D97" w:rsidRPr="00253E43" w:rsidRDefault="00A82D97" w:rsidP="00A82D97"/>
        <w:p w14:paraId="486438EF" w14:textId="77777777" w:rsidR="00A82D97" w:rsidRPr="00253E43" w:rsidRDefault="00A82D97" w:rsidP="00A82D97">
          <w:pPr>
            <w:pStyle w:val="Ttulo3"/>
          </w:pPr>
          <w:bookmarkStart w:id="48" w:name="_Toc49341799"/>
          <w:bookmarkStart w:id="49" w:name="_Toc170148330"/>
          <w:bookmarkStart w:id="50" w:name="_Toc170148645"/>
          <w:r w:rsidRPr="00253E43">
            <w:t>Planificación de recursos y tiempos</w:t>
          </w:r>
          <w:bookmarkEnd w:id="48"/>
          <w:bookmarkEnd w:id="49"/>
          <w:bookmarkEnd w:id="50"/>
        </w:p>
        <w:p w14:paraId="47E8FA32" w14:textId="77777777" w:rsidR="003B2453" w:rsidRPr="00253E43" w:rsidRDefault="001423E3" w:rsidP="000D51A0">
          <w:pPr>
            <w:jc w:val="center"/>
          </w:pPr>
          <w:r>
            <w:pict w14:anchorId="5636CC0F">
              <v:shape id="_x0000_i1026" type="#_x0000_t75" style="width:383.2pt;height:241.8pt">
                <v:imagedata r:id="rId15" o:title="PlanificaciónRecursosProyectos"/>
              </v:shape>
            </w:pict>
          </w:r>
          <w:r w:rsidR="003B2453" w:rsidRPr="00253E43">
            <w:rPr>
              <w:b/>
            </w:rPr>
            <w:br w:type="page"/>
          </w:r>
        </w:p>
        <w:p w14:paraId="4FD3340B" w14:textId="77777777" w:rsidR="00A82D97" w:rsidRPr="00253E43" w:rsidRDefault="00A82D97" w:rsidP="00A82D97">
          <w:pPr>
            <w:pStyle w:val="Ttulo1"/>
            <w:jc w:val="center"/>
            <w:rPr>
              <w:sz w:val="144"/>
              <w:szCs w:val="144"/>
              <w:lang w:bidi="es-ES"/>
            </w:rPr>
          </w:pPr>
          <w:bookmarkStart w:id="51" w:name="_Toc49341800"/>
          <w:bookmarkStart w:id="52" w:name="_Toc170148331"/>
          <w:bookmarkStart w:id="53" w:name="_Toc170148646"/>
          <w:r w:rsidRPr="00253E43">
            <w:rPr>
              <w:sz w:val="144"/>
              <w:szCs w:val="144"/>
              <w:lang w:bidi="es-ES"/>
            </w:rPr>
            <w:lastRenderedPageBreak/>
            <w:t>Análisis</w:t>
          </w:r>
          <w:bookmarkEnd w:id="51"/>
          <w:bookmarkEnd w:id="52"/>
          <w:bookmarkEnd w:id="53"/>
        </w:p>
        <w:p w14:paraId="748068B4" w14:textId="77777777" w:rsidR="00A82D97" w:rsidRPr="00253E43" w:rsidRDefault="00A82D97">
          <w:pPr>
            <w:spacing w:after="200"/>
            <w:jc w:val="left"/>
          </w:pPr>
          <w:r w:rsidRPr="00253E43">
            <w:br w:type="page"/>
          </w:r>
        </w:p>
        <w:p w14:paraId="7D3DB201" w14:textId="77777777" w:rsidR="00A82D97" w:rsidRPr="00253E43" w:rsidRDefault="00A82D97" w:rsidP="00A82D97"/>
        <w:p w14:paraId="42E2D0DE" w14:textId="77777777" w:rsidR="0066071D" w:rsidRPr="00253E43" w:rsidRDefault="005B7A05" w:rsidP="005B7A05">
          <w:pPr>
            <w:pStyle w:val="Ttulo2"/>
            <w:rPr>
              <w:b w:val="0"/>
            </w:rPr>
          </w:pPr>
          <w:bookmarkStart w:id="54" w:name="_Toc49341801"/>
          <w:bookmarkStart w:id="55" w:name="_Toc170148332"/>
          <w:bookmarkStart w:id="56" w:name="_Toc170148647"/>
          <w:r w:rsidRPr="00253E43">
            <w:rPr>
              <w:b w:val="0"/>
            </w:rPr>
            <w:t>Casos de uso</w:t>
          </w:r>
          <w:bookmarkEnd w:id="54"/>
          <w:bookmarkEnd w:id="55"/>
          <w:bookmarkEnd w:id="56"/>
        </w:p>
        <w:p w14:paraId="12739BE9" w14:textId="3A163D51" w:rsidR="0066071D" w:rsidRPr="00253E43" w:rsidRDefault="0066071D" w:rsidP="0066071D">
          <w:pPr>
            <w:pStyle w:val="Ttulo3"/>
          </w:pPr>
          <w:bookmarkStart w:id="57" w:name="_Toc49341802"/>
          <w:bookmarkStart w:id="58" w:name="_Toc170148333"/>
          <w:bookmarkStart w:id="59" w:name="_Toc170148648"/>
          <w:r w:rsidRPr="00253E43">
            <w:t>Carga de datos</w:t>
          </w:r>
          <w:r w:rsidR="00F26CAC">
            <w:t xml:space="preserve"> (RF1 RF2)</w:t>
          </w:r>
        </w:p>
      </w:sdtContent>
    </w:sdt>
    <w:bookmarkEnd w:id="59" w:displacedByCustomXml="prev"/>
    <w:bookmarkEnd w:id="58" w:displacedByCustomXml="prev"/>
    <w:bookmarkEnd w:id="57" w:displacedByCustomXml="prev"/>
    <w:p w14:paraId="7830E327" w14:textId="0D7A1D28" w:rsidR="00A009CB" w:rsidRDefault="00C34C7F" w:rsidP="004B5D57">
      <w:pPr>
        <w:jc w:val="center"/>
      </w:pPr>
      <w:r>
        <w:rPr>
          <w:noProof/>
        </w:rPr>
        <w:drawing>
          <wp:inline distT="0" distB="0" distL="0" distR="0" wp14:anchorId="7175032D" wp14:editId="7029C511">
            <wp:extent cx="3173730" cy="1821180"/>
            <wp:effectExtent l="0" t="0" r="7620" b="7620"/>
            <wp:docPr id="84" name="Imagen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373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8AA05" w14:textId="429370B2" w:rsidR="00C34C7F" w:rsidRPr="00253E43" w:rsidRDefault="00476087" w:rsidP="00C34C7F">
      <w:pPr>
        <w:pStyle w:val="Ttulo3"/>
      </w:pPr>
      <w:bookmarkStart w:id="60" w:name="_Toc170148334"/>
      <w:bookmarkStart w:id="61" w:name="_Toc170148649"/>
      <w:r>
        <w:t>Gestión alumnos</w:t>
      </w:r>
      <w:r w:rsidR="00C34C7F">
        <w:t xml:space="preserve"> (RF3)</w:t>
      </w:r>
      <w:bookmarkEnd w:id="60"/>
      <w:bookmarkEnd w:id="61"/>
    </w:p>
    <w:p w14:paraId="06874123" w14:textId="77777777" w:rsidR="00C93C87" w:rsidRPr="00253E43" w:rsidRDefault="00C93C87" w:rsidP="00A15292"/>
    <w:p w14:paraId="620613F6" w14:textId="77777777" w:rsidR="00476087" w:rsidRDefault="00C34C7F" w:rsidP="004B5D57">
      <w:pPr>
        <w:spacing w:after="200"/>
        <w:jc w:val="center"/>
        <w:rPr>
          <w:b/>
        </w:rPr>
      </w:pPr>
      <w:r>
        <w:rPr>
          <w:noProof/>
        </w:rPr>
        <w:drawing>
          <wp:inline distT="0" distB="0" distL="0" distR="0" wp14:anchorId="72873A51" wp14:editId="48D527EA">
            <wp:extent cx="4602480" cy="1437005"/>
            <wp:effectExtent l="0" t="0" r="7620" b="0"/>
            <wp:docPr id="83" name="Imagen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143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8A04E" w14:textId="462839C0" w:rsidR="00476087" w:rsidRPr="00253E43" w:rsidRDefault="00476087" w:rsidP="00476087">
      <w:pPr>
        <w:pStyle w:val="Ttulo3"/>
      </w:pPr>
      <w:bookmarkStart w:id="62" w:name="_Toc170148335"/>
      <w:bookmarkStart w:id="63" w:name="_Toc170148650"/>
      <w:r>
        <w:t>Gestión prestamos (RF4 RF6)</w:t>
      </w:r>
      <w:bookmarkEnd w:id="62"/>
      <w:bookmarkEnd w:id="63"/>
    </w:p>
    <w:p w14:paraId="3396D327" w14:textId="77777777" w:rsidR="00F1288B" w:rsidRDefault="00476087" w:rsidP="004B5D57">
      <w:pPr>
        <w:spacing w:after="200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5BBD39DC" wp14:editId="72820DCB">
            <wp:extent cx="4441190" cy="2389505"/>
            <wp:effectExtent l="0" t="0" r="0" b="0"/>
            <wp:docPr id="86" name="Imagen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1190" cy="238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F557C" w14:textId="712863B3" w:rsidR="00F1288B" w:rsidRDefault="00F1288B" w:rsidP="00F1288B">
      <w:pPr>
        <w:pStyle w:val="Ttulo3"/>
      </w:pPr>
      <w:bookmarkStart w:id="64" w:name="_Toc170148336"/>
      <w:bookmarkStart w:id="65" w:name="_Toc170148651"/>
      <w:r>
        <w:lastRenderedPageBreak/>
        <w:t xml:space="preserve">Gestión </w:t>
      </w:r>
      <w:r w:rsidR="003A29E9">
        <w:t>listados</w:t>
      </w:r>
      <w:r>
        <w:t xml:space="preserve"> (RF7 RF8)</w:t>
      </w:r>
      <w:bookmarkEnd w:id="64"/>
      <w:bookmarkEnd w:id="65"/>
    </w:p>
    <w:p w14:paraId="4897B296" w14:textId="4137A669" w:rsidR="00F1288B" w:rsidRDefault="00F1288B" w:rsidP="004B5D57">
      <w:pPr>
        <w:jc w:val="center"/>
      </w:pPr>
      <w:r>
        <w:rPr>
          <w:noProof/>
        </w:rPr>
        <w:drawing>
          <wp:inline distT="0" distB="0" distL="0" distR="0" wp14:anchorId="287374F6" wp14:editId="571D4F78">
            <wp:extent cx="1644650" cy="2389505"/>
            <wp:effectExtent l="0" t="0" r="0" b="0"/>
            <wp:docPr id="87" name="Imagen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650" cy="238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D7BDE" w14:textId="18599D6B" w:rsidR="004B0F39" w:rsidRDefault="004B0F39" w:rsidP="004B0F39">
      <w:pPr>
        <w:pStyle w:val="Ttulo3"/>
      </w:pPr>
      <w:bookmarkStart w:id="66" w:name="_Toc170148337"/>
      <w:bookmarkStart w:id="67" w:name="_Toc170148652"/>
      <w:r>
        <w:t>Preservar los datos (RF9 RF10)</w:t>
      </w:r>
      <w:bookmarkEnd w:id="66"/>
      <w:bookmarkEnd w:id="67"/>
    </w:p>
    <w:p w14:paraId="0C892E20" w14:textId="56B5D282" w:rsidR="004B0F39" w:rsidRDefault="004B0F39" w:rsidP="004B5D57">
      <w:pPr>
        <w:jc w:val="center"/>
      </w:pPr>
      <w:r>
        <w:rPr>
          <w:noProof/>
        </w:rPr>
        <w:drawing>
          <wp:inline distT="0" distB="0" distL="0" distR="0" wp14:anchorId="33283B4E" wp14:editId="339E47F8">
            <wp:extent cx="4886960" cy="2389505"/>
            <wp:effectExtent l="0" t="0" r="8890" b="0"/>
            <wp:docPr id="89" name="Imagen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60" cy="238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0C2D0" w14:textId="77777777" w:rsidR="004B0F39" w:rsidRPr="00F1288B" w:rsidRDefault="004B0F39" w:rsidP="00F1288B"/>
    <w:p w14:paraId="779DFE53" w14:textId="77777777" w:rsidR="004B0F39" w:rsidRDefault="004B0F39">
      <w:pPr>
        <w:spacing w:after="200"/>
        <w:jc w:val="left"/>
        <w:rPr>
          <w:rFonts w:eastAsiaTheme="majorEastAsia" w:cstheme="majorBidi"/>
          <w:sz w:val="36"/>
          <w:szCs w:val="26"/>
        </w:rPr>
      </w:pPr>
      <w:bookmarkStart w:id="68" w:name="_Toc49341805"/>
      <w:r>
        <w:rPr>
          <w:b/>
        </w:rPr>
        <w:br w:type="page"/>
      </w:r>
    </w:p>
    <w:p w14:paraId="1EE19E16" w14:textId="371D3C45" w:rsidR="00A2635D" w:rsidRPr="00253E43" w:rsidRDefault="00A2635D" w:rsidP="00A2635D">
      <w:pPr>
        <w:pStyle w:val="Ttulo2"/>
        <w:rPr>
          <w:b w:val="0"/>
        </w:rPr>
      </w:pPr>
      <w:bookmarkStart w:id="69" w:name="_Toc170148338"/>
      <w:bookmarkStart w:id="70" w:name="_Toc170148653"/>
      <w:r w:rsidRPr="00253E43">
        <w:rPr>
          <w:b w:val="0"/>
        </w:rPr>
        <w:lastRenderedPageBreak/>
        <w:t>Descripción de los casos de uso</w:t>
      </w:r>
      <w:bookmarkEnd w:id="68"/>
      <w:bookmarkEnd w:id="69"/>
      <w:bookmarkEnd w:id="70"/>
    </w:p>
    <w:p w14:paraId="507A7577" w14:textId="77777777" w:rsidR="00A2635D" w:rsidRPr="00253E43" w:rsidRDefault="00A2635D" w:rsidP="00A2635D">
      <w:pPr>
        <w:pStyle w:val="Ttulo3"/>
      </w:pPr>
      <w:bookmarkStart w:id="71" w:name="_Toc49341806"/>
      <w:bookmarkStart w:id="72" w:name="_Toc170148339"/>
      <w:bookmarkStart w:id="73" w:name="_Toc170148654"/>
      <w:r w:rsidRPr="00253E43">
        <w:t>Carga de datos</w:t>
      </w:r>
      <w:bookmarkEnd w:id="71"/>
      <w:bookmarkEnd w:id="72"/>
      <w:bookmarkEnd w:id="7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8"/>
        <w:gridCol w:w="8606"/>
      </w:tblGrid>
      <w:tr w:rsidR="00A2635D" w:rsidRPr="00253E43" w14:paraId="49E26A4D" w14:textId="77777777" w:rsidTr="00A2635D">
        <w:tc>
          <w:tcPr>
            <w:tcW w:w="1418" w:type="dxa"/>
          </w:tcPr>
          <w:p w14:paraId="04F932A9" w14:textId="77777777" w:rsidR="00A2635D" w:rsidRPr="00253E43" w:rsidRDefault="00A2635D" w:rsidP="00A2635D">
            <w:r w:rsidRPr="00253E43">
              <w:t>Nombre</w:t>
            </w:r>
          </w:p>
        </w:tc>
        <w:tc>
          <w:tcPr>
            <w:tcW w:w="8606" w:type="dxa"/>
          </w:tcPr>
          <w:p w14:paraId="67191FB6" w14:textId="77777777" w:rsidR="00A2635D" w:rsidRPr="004B0F39" w:rsidRDefault="00A2635D" w:rsidP="00A2635D">
            <w:pPr>
              <w:rPr>
                <w:b/>
              </w:rPr>
            </w:pPr>
            <w:r w:rsidRPr="004B0F39">
              <w:rPr>
                <w:b/>
              </w:rPr>
              <w:t>Login</w:t>
            </w:r>
          </w:p>
        </w:tc>
      </w:tr>
      <w:tr w:rsidR="00A2635D" w:rsidRPr="00253E43" w14:paraId="740E4641" w14:textId="77777777" w:rsidTr="00A2635D">
        <w:tc>
          <w:tcPr>
            <w:tcW w:w="1418" w:type="dxa"/>
          </w:tcPr>
          <w:p w14:paraId="0E14D601" w14:textId="77777777" w:rsidR="00A2635D" w:rsidRPr="00253E43" w:rsidRDefault="00A2635D" w:rsidP="00A2635D">
            <w:r w:rsidRPr="00253E43">
              <w:t>Actores:</w:t>
            </w:r>
          </w:p>
        </w:tc>
        <w:tc>
          <w:tcPr>
            <w:tcW w:w="8606" w:type="dxa"/>
          </w:tcPr>
          <w:p w14:paraId="5062A985" w14:textId="77777777" w:rsidR="00A2635D" w:rsidRPr="004B0F39" w:rsidRDefault="00A2635D" w:rsidP="00A2635D">
            <w:r w:rsidRPr="004B0F39">
              <w:t>Administrador</w:t>
            </w:r>
          </w:p>
        </w:tc>
      </w:tr>
      <w:tr w:rsidR="00A2635D" w:rsidRPr="00253E43" w14:paraId="1693312F" w14:textId="77777777" w:rsidTr="00A2635D">
        <w:tc>
          <w:tcPr>
            <w:tcW w:w="1418" w:type="dxa"/>
          </w:tcPr>
          <w:p w14:paraId="62AA1DE1" w14:textId="77777777" w:rsidR="00A2635D" w:rsidRPr="00253E43" w:rsidRDefault="00A2635D" w:rsidP="00A2635D">
            <w:r w:rsidRPr="00253E43">
              <w:t>Función:</w:t>
            </w:r>
          </w:p>
        </w:tc>
        <w:tc>
          <w:tcPr>
            <w:tcW w:w="8606" w:type="dxa"/>
          </w:tcPr>
          <w:p w14:paraId="33491ABA" w14:textId="77777777" w:rsidR="00A2635D" w:rsidRPr="004B0F39" w:rsidRDefault="00A2635D" w:rsidP="00A2635D">
            <w:r w:rsidRPr="004B0F39">
              <w:t>Da acceso al sistema para poder realizar el resto de acciones</w:t>
            </w:r>
            <w:r w:rsidR="002E690D" w:rsidRPr="004B0F39">
              <w:t>.</w:t>
            </w:r>
          </w:p>
        </w:tc>
      </w:tr>
      <w:tr w:rsidR="00A2635D" w:rsidRPr="00253E43" w14:paraId="72763C43" w14:textId="77777777" w:rsidTr="00A2635D">
        <w:tc>
          <w:tcPr>
            <w:tcW w:w="1418" w:type="dxa"/>
          </w:tcPr>
          <w:p w14:paraId="27D282DC" w14:textId="77777777" w:rsidR="00A2635D" w:rsidRPr="00253E43" w:rsidRDefault="00A2635D" w:rsidP="00A2635D">
            <w:r w:rsidRPr="00253E43">
              <w:t>Referencias:</w:t>
            </w:r>
          </w:p>
        </w:tc>
        <w:tc>
          <w:tcPr>
            <w:tcW w:w="8606" w:type="dxa"/>
          </w:tcPr>
          <w:p w14:paraId="51F300E5" w14:textId="40FD5B9F" w:rsidR="00A2635D" w:rsidRPr="004B0F39" w:rsidRDefault="004B0F39" w:rsidP="00A2635D">
            <w:r w:rsidRPr="004B0F39">
              <w:t>RF - Todos</w:t>
            </w:r>
          </w:p>
        </w:tc>
      </w:tr>
      <w:tr w:rsidR="00A2635D" w:rsidRPr="00253E43" w14:paraId="489C6102" w14:textId="77777777" w:rsidTr="003B2453">
        <w:trPr>
          <w:trHeight w:val="74"/>
        </w:trPr>
        <w:tc>
          <w:tcPr>
            <w:tcW w:w="10024" w:type="dxa"/>
            <w:gridSpan w:val="2"/>
            <w:shd w:val="clear" w:color="auto" w:fill="D0CECE" w:themeFill="background2" w:themeFillShade="E6"/>
          </w:tcPr>
          <w:p w14:paraId="3CF2C5D5" w14:textId="77777777" w:rsidR="00A2635D" w:rsidRPr="001F316D" w:rsidRDefault="00A2635D" w:rsidP="003B2453">
            <w:pPr>
              <w:rPr>
                <w:color w:val="FF0000"/>
              </w:rPr>
            </w:pPr>
          </w:p>
        </w:tc>
      </w:tr>
      <w:tr w:rsidR="00A2635D" w:rsidRPr="00253E43" w14:paraId="6FABC7E4" w14:textId="77777777" w:rsidTr="003B2453">
        <w:tc>
          <w:tcPr>
            <w:tcW w:w="1418" w:type="dxa"/>
          </w:tcPr>
          <w:p w14:paraId="32426165" w14:textId="77777777" w:rsidR="00A2635D" w:rsidRPr="00253E43" w:rsidRDefault="00A2635D" w:rsidP="003B2453">
            <w:r w:rsidRPr="00253E43">
              <w:t>Nombre</w:t>
            </w:r>
          </w:p>
        </w:tc>
        <w:tc>
          <w:tcPr>
            <w:tcW w:w="8606" w:type="dxa"/>
          </w:tcPr>
          <w:p w14:paraId="379F2719" w14:textId="77777777" w:rsidR="00A2635D" w:rsidRPr="004B0F39" w:rsidRDefault="00A2635D" w:rsidP="003B2453">
            <w:pPr>
              <w:rPr>
                <w:b/>
              </w:rPr>
            </w:pPr>
            <w:r w:rsidRPr="004B0F39">
              <w:rPr>
                <w:b/>
              </w:rPr>
              <w:t>Vaciar la BBDD</w:t>
            </w:r>
          </w:p>
        </w:tc>
      </w:tr>
      <w:tr w:rsidR="00A2635D" w:rsidRPr="00253E43" w14:paraId="6FEBE9D3" w14:textId="77777777" w:rsidTr="003B2453">
        <w:tc>
          <w:tcPr>
            <w:tcW w:w="1418" w:type="dxa"/>
          </w:tcPr>
          <w:p w14:paraId="2C205F8E" w14:textId="77777777" w:rsidR="00A2635D" w:rsidRPr="00253E43" w:rsidRDefault="00A2635D" w:rsidP="003B2453">
            <w:r w:rsidRPr="00253E43">
              <w:t>Actores:</w:t>
            </w:r>
          </w:p>
        </w:tc>
        <w:tc>
          <w:tcPr>
            <w:tcW w:w="8606" w:type="dxa"/>
          </w:tcPr>
          <w:p w14:paraId="70FE8973" w14:textId="77777777" w:rsidR="00A2635D" w:rsidRPr="004B0F39" w:rsidRDefault="00A2635D" w:rsidP="003B2453">
            <w:pPr>
              <w:rPr>
                <w:bCs/>
              </w:rPr>
            </w:pPr>
            <w:r w:rsidRPr="004B0F39">
              <w:rPr>
                <w:bCs/>
              </w:rPr>
              <w:t>Administrador</w:t>
            </w:r>
          </w:p>
        </w:tc>
      </w:tr>
      <w:tr w:rsidR="00A2635D" w:rsidRPr="00253E43" w14:paraId="5AE13D80" w14:textId="77777777" w:rsidTr="003B2453">
        <w:tc>
          <w:tcPr>
            <w:tcW w:w="1418" w:type="dxa"/>
          </w:tcPr>
          <w:p w14:paraId="487636F8" w14:textId="77777777" w:rsidR="00A2635D" w:rsidRPr="00253E43" w:rsidRDefault="00A2635D" w:rsidP="003B2453">
            <w:r w:rsidRPr="00253E43">
              <w:t>Función:</w:t>
            </w:r>
          </w:p>
        </w:tc>
        <w:tc>
          <w:tcPr>
            <w:tcW w:w="8606" w:type="dxa"/>
          </w:tcPr>
          <w:p w14:paraId="7A27908C" w14:textId="7464A4D6" w:rsidR="00A2635D" w:rsidRPr="004B0F39" w:rsidRDefault="00A2635D" w:rsidP="003B2453">
            <w:pPr>
              <w:rPr>
                <w:bCs/>
              </w:rPr>
            </w:pPr>
            <w:r w:rsidRPr="004B0F39">
              <w:rPr>
                <w:bCs/>
              </w:rPr>
              <w:t xml:space="preserve">Para un correcto funcionamiento la BBDD debe estar vacía de datos, por lo que una vez validado, en </w:t>
            </w:r>
            <w:r w:rsidR="00114943" w:rsidRPr="004B0F39">
              <w:rPr>
                <w:bCs/>
              </w:rPr>
              <w:t>este caso</w:t>
            </w:r>
            <w:r w:rsidRPr="004B0F39">
              <w:rPr>
                <w:bCs/>
              </w:rPr>
              <w:t xml:space="preserve"> se podrá vaciar</w:t>
            </w:r>
            <w:r w:rsidR="002E690D" w:rsidRPr="004B0F39">
              <w:rPr>
                <w:bCs/>
              </w:rPr>
              <w:t>.</w:t>
            </w:r>
          </w:p>
        </w:tc>
      </w:tr>
      <w:tr w:rsidR="00A2635D" w:rsidRPr="00253E43" w14:paraId="450051FE" w14:textId="77777777" w:rsidTr="003B2453">
        <w:tc>
          <w:tcPr>
            <w:tcW w:w="1418" w:type="dxa"/>
          </w:tcPr>
          <w:p w14:paraId="0E012E0C" w14:textId="77777777" w:rsidR="00A2635D" w:rsidRPr="00253E43" w:rsidRDefault="00A2635D" w:rsidP="003B2453">
            <w:r w:rsidRPr="00253E43">
              <w:t>Referencias:</w:t>
            </w:r>
          </w:p>
        </w:tc>
        <w:tc>
          <w:tcPr>
            <w:tcW w:w="8606" w:type="dxa"/>
          </w:tcPr>
          <w:p w14:paraId="5E502DF7" w14:textId="153EE5AD" w:rsidR="00A2635D" w:rsidRPr="004B0F39" w:rsidRDefault="00A2635D" w:rsidP="003B2453">
            <w:pPr>
              <w:rPr>
                <w:bCs/>
              </w:rPr>
            </w:pPr>
            <w:r w:rsidRPr="004B0F39">
              <w:rPr>
                <w:bCs/>
              </w:rPr>
              <w:t>R</w:t>
            </w:r>
            <w:r w:rsidR="004B0F39">
              <w:rPr>
                <w:bCs/>
              </w:rPr>
              <w:t>F1 – RF2</w:t>
            </w:r>
          </w:p>
        </w:tc>
      </w:tr>
      <w:tr w:rsidR="00A2635D" w:rsidRPr="00253E43" w14:paraId="64E2937D" w14:textId="77777777" w:rsidTr="003B2453">
        <w:trPr>
          <w:trHeight w:val="74"/>
        </w:trPr>
        <w:tc>
          <w:tcPr>
            <w:tcW w:w="10024" w:type="dxa"/>
            <w:gridSpan w:val="2"/>
            <w:shd w:val="clear" w:color="auto" w:fill="D0CECE" w:themeFill="background2" w:themeFillShade="E6"/>
          </w:tcPr>
          <w:p w14:paraId="38566161" w14:textId="77777777" w:rsidR="00A2635D" w:rsidRPr="004B0F39" w:rsidRDefault="00A2635D" w:rsidP="003B2453">
            <w:pPr>
              <w:rPr>
                <w:bCs/>
              </w:rPr>
            </w:pPr>
          </w:p>
        </w:tc>
      </w:tr>
      <w:tr w:rsidR="00A2635D" w:rsidRPr="00253E43" w14:paraId="121159EE" w14:textId="77777777" w:rsidTr="003B2453">
        <w:tc>
          <w:tcPr>
            <w:tcW w:w="1418" w:type="dxa"/>
          </w:tcPr>
          <w:p w14:paraId="634106AA" w14:textId="77777777" w:rsidR="00A2635D" w:rsidRPr="00253E43" w:rsidRDefault="00A2635D" w:rsidP="003B2453">
            <w:r w:rsidRPr="00253E43">
              <w:t>Nombre</w:t>
            </w:r>
          </w:p>
        </w:tc>
        <w:tc>
          <w:tcPr>
            <w:tcW w:w="8606" w:type="dxa"/>
          </w:tcPr>
          <w:p w14:paraId="50A982F2" w14:textId="77777777" w:rsidR="00A2635D" w:rsidRPr="004B0F39" w:rsidRDefault="00A2635D" w:rsidP="003B2453">
            <w:pPr>
              <w:rPr>
                <w:b/>
              </w:rPr>
            </w:pPr>
            <w:r w:rsidRPr="004B0F39">
              <w:rPr>
                <w:b/>
              </w:rPr>
              <w:t>Cargar la BBDD</w:t>
            </w:r>
          </w:p>
        </w:tc>
      </w:tr>
      <w:tr w:rsidR="00A2635D" w:rsidRPr="00253E43" w14:paraId="7CCAD03F" w14:textId="77777777" w:rsidTr="003B2453">
        <w:tc>
          <w:tcPr>
            <w:tcW w:w="1418" w:type="dxa"/>
          </w:tcPr>
          <w:p w14:paraId="3EB3B509" w14:textId="77777777" w:rsidR="00A2635D" w:rsidRPr="00253E43" w:rsidRDefault="00A2635D" w:rsidP="003B2453">
            <w:r w:rsidRPr="00253E43">
              <w:t>Actores:</w:t>
            </w:r>
          </w:p>
        </w:tc>
        <w:tc>
          <w:tcPr>
            <w:tcW w:w="8606" w:type="dxa"/>
          </w:tcPr>
          <w:p w14:paraId="0F34EF3E" w14:textId="77777777" w:rsidR="00A2635D" w:rsidRPr="004B0F39" w:rsidRDefault="00A2635D" w:rsidP="003B2453">
            <w:pPr>
              <w:rPr>
                <w:bCs/>
              </w:rPr>
            </w:pPr>
            <w:r w:rsidRPr="004B0F39">
              <w:rPr>
                <w:bCs/>
              </w:rPr>
              <w:t>Administrador</w:t>
            </w:r>
          </w:p>
        </w:tc>
      </w:tr>
      <w:tr w:rsidR="00A2635D" w:rsidRPr="00253E43" w14:paraId="5B702E92" w14:textId="77777777" w:rsidTr="003B2453">
        <w:tc>
          <w:tcPr>
            <w:tcW w:w="1418" w:type="dxa"/>
          </w:tcPr>
          <w:p w14:paraId="0BA3FFF8" w14:textId="77777777" w:rsidR="00A2635D" w:rsidRPr="00253E43" w:rsidRDefault="00A2635D" w:rsidP="003B2453">
            <w:r w:rsidRPr="00253E43">
              <w:t>Función:</w:t>
            </w:r>
          </w:p>
        </w:tc>
        <w:tc>
          <w:tcPr>
            <w:tcW w:w="8606" w:type="dxa"/>
          </w:tcPr>
          <w:p w14:paraId="2D9F82F8" w14:textId="5DDC7CD3" w:rsidR="00A2635D" w:rsidRPr="004B0F39" w:rsidRDefault="00A2635D" w:rsidP="003B2453">
            <w:pPr>
              <w:rPr>
                <w:bCs/>
              </w:rPr>
            </w:pPr>
            <w:r w:rsidRPr="004B0F39">
              <w:rPr>
                <w:bCs/>
              </w:rPr>
              <w:t xml:space="preserve">Se cargarán todos los datos </w:t>
            </w:r>
            <w:r w:rsidR="00D32006">
              <w:rPr>
                <w:bCs/>
              </w:rPr>
              <w:t>necesarios, además del número de ejemplares de cada libro</w:t>
            </w:r>
            <w:r w:rsidRPr="004B0F39">
              <w:rPr>
                <w:bCs/>
              </w:rPr>
              <w:t>.</w:t>
            </w:r>
          </w:p>
        </w:tc>
      </w:tr>
      <w:tr w:rsidR="004B0F39" w:rsidRPr="00253E43" w14:paraId="6BA1EFB3" w14:textId="77777777" w:rsidTr="003B2453">
        <w:tc>
          <w:tcPr>
            <w:tcW w:w="1418" w:type="dxa"/>
          </w:tcPr>
          <w:p w14:paraId="79B78601" w14:textId="77777777" w:rsidR="004B0F39" w:rsidRPr="00253E43" w:rsidRDefault="004B0F39" w:rsidP="004B0F39">
            <w:r w:rsidRPr="00253E43">
              <w:t>Referencias:</w:t>
            </w:r>
          </w:p>
        </w:tc>
        <w:tc>
          <w:tcPr>
            <w:tcW w:w="8606" w:type="dxa"/>
          </w:tcPr>
          <w:p w14:paraId="109CD4F2" w14:textId="150C3B7C" w:rsidR="004B0F39" w:rsidRPr="004B0F39" w:rsidRDefault="004B0F39" w:rsidP="004B0F39">
            <w:pPr>
              <w:rPr>
                <w:bCs/>
              </w:rPr>
            </w:pPr>
            <w:r w:rsidRPr="004B0F39">
              <w:rPr>
                <w:bCs/>
              </w:rPr>
              <w:t>R</w:t>
            </w:r>
            <w:r>
              <w:rPr>
                <w:bCs/>
              </w:rPr>
              <w:t>F1 – RF2</w:t>
            </w:r>
          </w:p>
        </w:tc>
      </w:tr>
      <w:tr w:rsidR="004B0F39" w:rsidRPr="00253E43" w14:paraId="3F4F3B99" w14:textId="77777777" w:rsidTr="003B2453">
        <w:trPr>
          <w:trHeight w:val="74"/>
        </w:trPr>
        <w:tc>
          <w:tcPr>
            <w:tcW w:w="10024" w:type="dxa"/>
            <w:gridSpan w:val="2"/>
            <w:shd w:val="clear" w:color="auto" w:fill="D0CECE" w:themeFill="background2" w:themeFillShade="E6"/>
          </w:tcPr>
          <w:p w14:paraId="3E75912D" w14:textId="77777777" w:rsidR="004B0F39" w:rsidRPr="004B0F39" w:rsidRDefault="004B0F39" w:rsidP="004B0F39">
            <w:pPr>
              <w:rPr>
                <w:bCs/>
              </w:rPr>
            </w:pPr>
          </w:p>
        </w:tc>
      </w:tr>
      <w:tr w:rsidR="004B0F39" w:rsidRPr="00253E43" w14:paraId="212EFB96" w14:textId="77777777" w:rsidTr="003B2453">
        <w:tc>
          <w:tcPr>
            <w:tcW w:w="1418" w:type="dxa"/>
          </w:tcPr>
          <w:p w14:paraId="5DAE24A9" w14:textId="77777777" w:rsidR="004B0F39" w:rsidRPr="00253E43" w:rsidRDefault="004B0F39" w:rsidP="004B0F39">
            <w:r w:rsidRPr="00253E43">
              <w:t>Nombre</w:t>
            </w:r>
          </w:p>
        </w:tc>
        <w:tc>
          <w:tcPr>
            <w:tcW w:w="8606" w:type="dxa"/>
          </w:tcPr>
          <w:p w14:paraId="7CC15D8E" w14:textId="77777777" w:rsidR="004B0F39" w:rsidRPr="004B0F39" w:rsidRDefault="004B0F39" w:rsidP="004B0F39">
            <w:pPr>
              <w:rPr>
                <w:b/>
              </w:rPr>
            </w:pPr>
            <w:r w:rsidRPr="004B0F39">
              <w:rPr>
                <w:b/>
              </w:rPr>
              <w:t>Cargar la BBDD       subcaso: Gestion de errores</w:t>
            </w:r>
          </w:p>
        </w:tc>
      </w:tr>
      <w:tr w:rsidR="004B0F39" w:rsidRPr="00253E43" w14:paraId="6A57B629" w14:textId="77777777" w:rsidTr="003B2453">
        <w:tc>
          <w:tcPr>
            <w:tcW w:w="1418" w:type="dxa"/>
          </w:tcPr>
          <w:p w14:paraId="22766BA8" w14:textId="77777777" w:rsidR="004B0F39" w:rsidRPr="00253E43" w:rsidRDefault="004B0F39" w:rsidP="004B0F39">
            <w:r w:rsidRPr="00253E43">
              <w:t>Actores:</w:t>
            </w:r>
          </w:p>
        </w:tc>
        <w:tc>
          <w:tcPr>
            <w:tcW w:w="8606" w:type="dxa"/>
          </w:tcPr>
          <w:p w14:paraId="340CCE6B" w14:textId="77777777" w:rsidR="004B0F39" w:rsidRPr="004B0F39" w:rsidRDefault="004B0F39" w:rsidP="004B0F39">
            <w:pPr>
              <w:rPr>
                <w:bCs/>
              </w:rPr>
            </w:pPr>
            <w:r w:rsidRPr="004B0F39">
              <w:rPr>
                <w:bCs/>
              </w:rPr>
              <w:t>Administrador</w:t>
            </w:r>
          </w:p>
        </w:tc>
      </w:tr>
      <w:tr w:rsidR="004B0F39" w:rsidRPr="00253E43" w14:paraId="48116043" w14:textId="77777777" w:rsidTr="003B2453">
        <w:tc>
          <w:tcPr>
            <w:tcW w:w="1418" w:type="dxa"/>
          </w:tcPr>
          <w:p w14:paraId="41F43430" w14:textId="77777777" w:rsidR="004B0F39" w:rsidRPr="00253E43" w:rsidRDefault="004B0F39" w:rsidP="004B0F39">
            <w:r w:rsidRPr="00253E43">
              <w:t>Función:</w:t>
            </w:r>
          </w:p>
        </w:tc>
        <w:tc>
          <w:tcPr>
            <w:tcW w:w="8606" w:type="dxa"/>
          </w:tcPr>
          <w:p w14:paraId="5082E17D" w14:textId="77777777" w:rsidR="004B0F39" w:rsidRPr="004B0F39" w:rsidRDefault="004B0F39" w:rsidP="004B0F39">
            <w:pPr>
              <w:rPr>
                <w:bCs/>
              </w:rPr>
            </w:pPr>
            <w:r w:rsidRPr="004B0F39">
              <w:rPr>
                <w:bCs/>
              </w:rPr>
              <w:t>Si la carga de datos genera errores, se mostrará un informe y se darán posibles soluciones a los mismos.</w:t>
            </w:r>
          </w:p>
        </w:tc>
      </w:tr>
      <w:tr w:rsidR="004B0F39" w:rsidRPr="00253E43" w14:paraId="7A446CC4" w14:textId="77777777" w:rsidTr="003B2453">
        <w:tc>
          <w:tcPr>
            <w:tcW w:w="1418" w:type="dxa"/>
          </w:tcPr>
          <w:p w14:paraId="5DA6BABD" w14:textId="77777777" w:rsidR="004B0F39" w:rsidRPr="00253E43" w:rsidRDefault="004B0F39" w:rsidP="004B0F39">
            <w:r w:rsidRPr="00253E43">
              <w:t>Referencias:</w:t>
            </w:r>
          </w:p>
        </w:tc>
        <w:tc>
          <w:tcPr>
            <w:tcW w:w="8606" w:type="dxa"/>
          </w:tcPr>
          <w:p w14:paraId="6056BAAD" w14:textId="3D10A373" w:rsidR="004B0F39" w:rsidRPr="004B0F39" w:rsidRDefault="004B0F39" w:rsidP="004B0F39">
            <w:pPr>
              <w:rPr>
                <w:bCs/>
              </w:rPr>
            </w:pPr>
            <w:r w:rsidRPr="004B0F39">
              <w:rPr>
                <w:bCs/>
              </w:rPr>
              <w:t>R</w:t>
            </w:r>
            <w:r>
              <w:rPr>
                <w:bCs/>
              </w:rPr>
              <w:t>F1 – RF2</w:t>
            </w:r>
          </w:p>
        </w:tc>
      </w:tr>
      <w:tr w:rsidR="004B0F39" w:rsidRPr="00253E43" w14:paraId="57FEF9E8" w14:textId="77777777" w:rsidTr="003B2453">
        <w:trPr>
          <w:trHeight w:val="74"/>
        </w:trPr>
        <w:tc>
          <w:tcPr>
            <w:tcW w:w="10024" w:type="dxa"/>
            <w:gridSpan w:val="2"/>
            <w:shd w:val="clear" w:color="auto" w:fill="D0CECE" w:themeFill="background2" w:themeFillShade="E6"/>
          </w:tcPr>
          <w:p w14:paraId="2E0D86F4" w14:textId="77777777" w:rsidR="004B0F39" w:rsidRPr="001F316D" w:rsidRDefault="004B0F39" w:rsidP="004B0F39">
            <w:pPr>
              <w:rPr>
                <w:color w:val="FF0000"/>
              </w:rPr>
            </w:pPr>
          </w:p>
        </w:tc>
      </w:tr>
      <w:tr w:rsidR="004B0F39" w:rsidRPr="00253E43" w14:paraId="0909FB5A" w14:textId="77777777" w:rsidTr="003B2453">
        <w:tc>
          <w:tcPr>
            <w:tcW w:w="1418" w:type="dxa"/>
          </w:tcPr>
          <w:p w14:paraId="6BC62D1E" w14:textId="77777777" w:rsidR="004B0F39" w:rsidRPr="00253E43" w:rsidRDefault="004B0F39" w:rsidP="004B0F39">
            <w:r w:rsidRPr="00253E43">
              <w:t>Nombre</w:t>
            </w:r>
          </w:p>
        </w:tc>
        <w:tc>
          <w:tcPr>
            <w:tcW w:w="8606" w:type="dxa"/>
          </w:tcPr>
          <w:p w14:paraId="2CBDD10F" w14:textId="77777777" w:rsidR="004B0F39" w:rsidRPr="004B0F39" w:rsidRDefault="004B0F39" w:rsidP="004B0F39">
            <w:pPr>
              <w:rPr>
                <w:b/>
              </w:rPr>
            </w:pPr>
            <w:r w:rsidRPr="004B0F39">
              <w:rPr>
                <w:b/>
              </w:rPr>
              <w:t>logout</w:t>
            </w:r>
          </w:p>
        </w:tc>
      </w:tr>
      <w:tr w:rsidR="004B0F39" w:rsidRPr="00253E43" w14:paraId="1DC16D72" w14:textId="77777777" w:rsidTr="003B2453">
        <w:tc>
          <w:tcPr>
            <w:tcW w:w="1418" w:type="dxa"/>
          </w:tcPr>
          <w:p w14:paraId="5EFC696F" w14:textId="77777777" w:rsidR="004B0F39" w:rsidRPr="00253E43" w:rsidRDefault="004B0F39" w:rsidP="004B0F39">
            <w:r w:rsidRPr="00253E43">
              <w:t>Actores:</w:t>
            </w:r>
          </w:p>
        </w:tc>
        <w:tc>
          <w:tcPr>
            <w:tcW w:w="8606" w:type="dxa"/>
          </w:tcPr>
          <w:p w14:paraId="1465BAF1" w14:textId="77777777" w:rsidR="004B0F39" w:rsidRPr="004B0F39" w:rsidRDefault="004B0F39" w:rsidP="004B0F39">
            <w:r w:rsidRPr="004B0F39">
              <w:t>Administrador</w:t>
            </w:r>
          </w:p>
        </w:tc>
      </w:tr>
      <w:tr w:rsidR="004B0F39" w:rsidRPr="00253E43" w14:paraId="3D862EEC" w14:textId="77777777" w:rsidTr="003B2453">
        <w:tc>
          <w:tcPr>
            <w:tcW w:w="1418" w:type="dxa"/>
          </w:tcPr>
          <w:p w14:paraId="2090633E" w14:textId="77777777" w:rsidR="004B0F39" w:rsidRPr="00253E43" w:rsidRDefault="004B0F39" w:rsidP="004B0F39">
            <w:r w:rsidRPr="00253E43">
              <w:t>Función:</w:t>
            </w:r>
          </w:p>
        </w:tc>
        <w:tc>
          <w:tcPr>
            <w:tcW w:w="8606" w:type="dxa"/>
          </w:tcPr>
          <w:p w14:paraId="5E3BF72C" w14:textId="77777777" w:rsidR="004B0F39" w:rsidRPr="004B0F39" w:rsidRDefault="004B0F39" w:rsidP="004B0F39">
            <w:r w:rsidRPr="004B0F39">
              <w:t>Salida del sistema.</w:t>
            </w:r>
          </w:p>
        </w:tc>
      </w:tr>
      <w:tr w:rsidR="004B0F39" w:rsidRPr="00253E43" w14:paraId="0F12B967" w14:textId="77777777" w:rsidTr="003B2453">
        <w:tc>
          <w:tcPr>
            <w:tcW w:w="1418" w:type="dxa"/>
          </w:tcPr>
          <w:p w14:paraId="5FC2E8B4" w14:textId="77777777" w:rsidR="004B0F39" w:rsidRPr="00253E43" w:rsidRDefault="004B0F39" w:rsidP="004B0F39">
            <w:r w:rsidRPr="00253E43">
              <w:t>Referencias:</w:t>
            </w:r>
          </w:p>
        </w:tc>
        <w:tc>
          <w:tcPr>
            <w:tcW w:w="8606" w:type="dxa"/>
          </w:tcPr>
          <w:p w14:paraId="53661A7B" w14:textId="73DC3517" w:rsidR="004B0F39" w:rsidRPr="004B0F39" w:rsidRDefault="004B0F39" w:rsidP="004B0F39">
            <w:r>
              <w:t>RF Todos</w:t>
            </w:r>
          </w:p>
        </w:tc>
      </w:tr>
    </w:tbl>
    <w:p w14:paraId="5C5F5A4A" w14:textId="77777777" w:rsidR="00C93C87" w:rsidRDefault="00C93C87" w:rsidP="00C93C87"/>
    <w:p w14:paraId="2B834FB2" w14:textId="04C89BD8" w:rsidR="00114943" w:rsidRPr="00253E43" w:rsidRDefault="00114943" w:rsidP="00114943">
      <w:pPr>
        <w:pStyle w:val="Ttulo3"/>
      </w:pPr>
      <w:bookmarkStart w:id="74" w:name="_Toc170148340"/>
      <w:bookmarkStart w:id="75" w:name="_Toc170148655"/>
      <w:r>
        <w:t>Gestión de alumnos</w:t>
      </w:r>
      <w:bookmarkEnd w:id="74"/>
      <w:bookmarkEnd w:id="7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8"/>
        <w:gridCol w:w="8606"/>
      </w:tblGrid>
      <w:tr w:rsidR="00114943" w:rsidRPr="00253E43" w14:paraId="59BBC3FE" w14:textId="77777777" w:rsidTr="00FC1B59">
        <w:tc>
          <w:tcPr>
            <w:tcW w:w="1418" w:type="dxa"/>
          </w:tcPr>
          <w:p w14:paraId="6795292B" w14:textId="77777777" w:rsidR="00114943" w:rsidRPr="00253E43" w:rsidRDefault="00114943" w:rsidP="00FC1B59">
            <w:r w:rsidRPr="00253E43">
              <w:t>Nombre</w:t>
            </w:r>
          </w:p>
        </w:tc>
        <w:tc>
          <w:tcPr>
            <w:tcW w:w="8606" w:type="dxa"/>
          </w:tcPr>
          <w:p w14:paraId="605937BA" w14:textId="77777777" w:rsidR="00114943" w:rsidRPr="004B0F39" w:rsidRDefault="00114943" w:rsidP="00FC1B59">
            <w:pPr>
              <w:rPr>
                <w:b/>
              </w:rPr>
            </w:pPr>
            <w:r w:rsidRPr="004B0F39">
              <w:rPr>
                <w:b/>
              </w:rPr>
              <w:t>Login</w:t>
            </w:r>
          </w:p>
        </w:tc>
      </w:tr>
      <w:tr w:rsidR="00114943" w:rsidRPr="00253E43" w14:paraId="0855F3D4" w14:textId="77777777" w:rsidTr="00FC1B59">
        <w:tc>
          <w:tcPr>
            <w:tcW w:w="1418" w:type="dxa"/>
          </w:tcPr>
          <w:p w14:paraId="135AD6EB" w14:textId="77777777" w:rsidR="00114943" w:rsidRPr="00253E43" w:rsidRDefault="00114943" w:rsidP="00FC1B59">
            <w:r w:rsidRPr="00253E43">
              <w:t>Actores:</w:t>
            </w:r>
          </w:p>
        </w:tc>
        <w:tc>
          <w:tcPr>
            <w:tcW w:w="8606" w:type="dxa"/>
          </w:tcPr>
          <w:p w14:paraId="1EF3C193" w14:textId="77777777" w:rsidR="00114943" w:rsidRPr="004B0F39" w:rsidRDefault="00114943" w:rsidP="00FC1B59">
            <w:r w:rsidRPr="004B0F39">
              <w:t>Administrador</w:t>
            </w:r>
          </w:p>
        </w:tc>
      </w:tr>
      <w:tr w:rsidR="00114943" w:rsidRPr="00253E43" w14:paraId="592616A0" w14:textId="77777777" w:rsidTr="00FC1B59">
        <w:tc>
          <w:tcPr>
            <w:tcW w:w="1418" w:type="dxa"/>
          </w:tcPr>
          <w:p w14:paraId="6477D42B" w14:textId="77777777" w:rsidR="00114943" w:rsidRPr="00253E43" w:rsidRDefault="00114943" w:rsidP="00FC1B59">
            <w:r w:rsidRPr="00253E43">
              <w:t>Función:</w:t>
            </w:r>
          </w:p>
        </w:tc>
        <w:tc>
          <w:tcPr>
            <w:tcW w:w="8606" w:type="dxa"/>
          </w:tcPr>
          <w:p w14:paraId="641372C0" w14:textId="77777777" w:rsidR="00114943" w:rsidRPr="004B0F39" w:rsidRDefault="00114943" w:rsidP="00FC1B59">
            <w:r w:rsidRPr="004B0F39">
              <w:t>Da acceso al sistema para poder realizar el resto de acciones.</w:t>
            </w:r>
          </w:p>
        </w:tc>
      </w:tr>
      <w:tr w:rsidR="00114943" w:rsidRPr="00253E43" w14:paraId="04BCE6D6" w14:textId="77777777" w:rsidTr="00FC1B59">
        <w:tc>
          <w:tcPr>
            <w:tcW w:w="1418" w:type="dxa"/>
          </w:tcPr>
          <w:p w14:paraId="253EE107" w14:textId="77777777" w:rsidR="00114943" w:rsidRPr="00253E43" w:rsidRDefault="00114943" w:rsidP="00FC1B59">
            <w:r w:rsidRPr="00253E43">
              <w:t>Referencias:</w:t>
            </w:r>
          </w:p>
        </w:tc>
        <w:tc>
          <w:tcPr>
            <w:tcW w:w="8606" w:type="dxa"/>
          </w:tcPr>
          <w:p w14:paraId="784B8868" w14:textId="77777777" w:rsidR="00114943" w:rsidRPr="004B0F39" w:rsidRDefault="00114943" w:rsidP="00FC1B59">
            <w:r w:rsidRPr="004B0F39">
              <w:t>RF - Todos</w:t>
            </w:r>
          </w:p>
        </w:tc>
      </w:tr>
      <w:tr w:rsidR="00114943" w:rsidRPr="00253E43" w14:paraId="65C6F342" w14:textId="77777777" w:rsidTr="00FC1B59">
        <w:trPr>
          <w:trHeight w:val="74"/>
        </w:trPr>
        <w:tc>
          <w:tcPr>
            <w:tcW w:w="10024" w:type="dxa"/>
            <w:gridSpan w:val="2"/>
            <w:shd w:val="clear" w:color="auto" w:fill="D0CECE" w:themeFill="background2" w:themeFillShade="E6"/>
          </w:tcPr>
          <w:p w14:paraId="5DF04654" w14:textId="77777777" w:rsidR="00114943" w:rsidRPr="001F316D" w:rsidRDefault="00114943" w:rsidP="00FC1B59">
            <w:pPr>
              <w:rPr>
                <w:color w:val="FF0000"/>
              </w:rPr>
            </w:pPr>
          </w:p>
        </w:tc>
      </w:tr>
      <w:tr w:rsidR="00114943" w:rsidRPr="00253E43" w14:paraId="51F313F3" w14:textId="77777777" w:rsidTr="00FC1B59">
        <w:tc>
          <w:tcPr>
            <w:tcW w:w="1418" w:type="dxa"/>
          </w:tcPr>
          <w:p w14:paraId="1C6F16A7" w14:textId="77777777" w:rsidR="00114943" w:rsidRPr="00253E43" w:rsidRDefault="00114943" w:rsidP="00FC1B59">
            <w:r w:rsidRPr="00253E43">
              <w:t>Nombre</w:t>
            </w:r>
          </w:p>
        </w:tc>
        <w:tc>
          <w:tcPr>
            <w:tcW w:w="8606" w:type="dxa"/>
          </w:tcPr>
          <w:p w14:paraId="6CC4B8D1" w14:textId="2BE5403C" w:rsidR="00114943" w:rsidRPr="004B0F39" w:rsidRDefault="00114943" w:rsidP="00FC1B59">
            <w:pPr>
              <w:rPr>
                <w:b/>
              </w:rPr>
            </w:pPr>
            <w:r>
              <w:rPr>
                <w:b/>
              </w:rPr>
              <w:t>Filtrar</w:t>
            </w:r>
          </w:p>
        </w:tc>
      </w:tr>
      <w:tr w:rsidR="00114943" w:rsidRPr="00253E43" w14:paraId="4C138444" w14:textId="77777777" w:rsidTr="00FC1B59">
        <w:tc>
          <w:tcPr>
            <w:tcW w:w="1418" w:type="dxa"/>
          </w:tcPr>
          <w:p w14:paraId="75512C03" w14:textId="77777777" w:rsidR="00114943" w:rsidRPr="00253E43" w:rsidRDefault="00114943" w:rsidP="00FC1B59">
            <w:r w:rsidRPr="00253E43">
              <w:t>Actores:</w:t>
            </w:r>
          </w:p>
        </w:tc>
        <w:tc>
          <w:tcPr>
            <w:tcW w:w="8606" w:type="dxa"/>
          </w:tcPr>
          <w:p w14:paraId="46126E05" w14:textId="77777777" w:rsidR="00114943" w:rsidRPr="004B0F39" w:rsidRDefault="00114943" w:rsidP="00FC1B59">
            <w:pPr>
              <w:rPr>
                <w:bCs/>
              </w:rPr>
            </w:pPr>
            <w:r w:rsidRPr="004B0F39">
              <w:rPr>
                <w:bCs/>
              </w:rPr>
              <w:t>Administrador</w:t>
            </w:r>
          </w:p>
        </w:tc>
      </w:tr>
      <w:tr w:rsidR="00114943" w:rsidRPr="00253E43" w14:paraId="6CF2AB0F" w14:textId="77777777" w:rsidTr="00FC1B59">
        <w:tc>
          <w:tcPr>
            <w:tcW w:w="1418" w:type="dxa"/>
          </w:tcPr>
          <w:p w14:paraId="23C6055D" w14:textId="77777777" w:rsidR="00114943" w:rsidRPr="00253E43" w:rsidRDefault="00114943" w:rsidP="00FC1B59">
            <w:r w:rsidRPr="00253E43">
              <w:t>Función:</w:t>
            </w:r>
          </w:p>
        </w:tc>
        <w:tc>
          <w:tcPr>
            <w:tcW w:w="8606" w:type="dxa"/>
          </w:tcPr>
          <w:p w14:paraId="7EC88065" w14:textId="11A4418D" w:rsidR="00114943" w:rsidRPr="004B0F39" w:rsidRDefault="00114943" w:rsidP="00FC1B59">
            <w:pPr>
              <w:rPr>
                <w:bCs/>
              </w:rPr>
            </w:pPr>
            <w:r>
              <w:rPr>
                <w:bCs/>
              </w:rPr>
              <w:t>Seleccionar el conjunto de alumnos o alumno sobre el que realizar la modificación, visualización de los datos</w:t>
            </w:r>
          </w:p>
        </w:tc>
      </w:tr>
      <w:tr w:rsidR="00114943" w:rsidRPr="00253E43" w14:paraId="6C6D580B" w14:textId="77777777" w:rsidTr="00FC1B59">
        <w:tc>
          <w:tcPr>
            <w:tcW w:w="1418" w:type="dxa"/>
          </w:tcPr>
          <w:p w14:paraId="34994EC5" w14:textId="77777777" w:rsidR="00114943" w:rsidRPr="00253E43" w:rsidRDefault="00114943" w:rsidP="00FC1B59">
            <w:r w:rsidRPr="00253E43">
              <w:t>Referencias:</w:t>
            </w:r>
          </w:p>
        </w:tc>
        <w:tc>
          <w:tcPr>
            <w:tcW w:w="8606" w:type="dxa"/>
          </w:tcPr>
          <w:p w14:paraId="786F99D4" w14:textId="27885687" w:rsidR="00114943" w:rsidRPr="004B0F39" w:rsidRDefault="00114943" w:rsidP="00FC1B59">
            <w:pPr>
              <w:rPr>
                <w:bCs/>
              </w:rPr>
            </w:pPr>
            <w:r w:rsidRPr="004B0F39">
              <w:rPr>
                <w:bCs/>
              </w:rPr>
              <w:t>R</w:t>
            </w:r>
            <w:r>
              <w:rPr>
                <w:bCs/>
              </w:rPr>
              <w:t>F3</w:t>
            </w:r>
          </w:p>
        </w:tc>
      </w:tr>
      <w:tr w:rsidR="00114943" w:rsidRPr="00253E43" w14:paraId="1D1F7BD5" w14:textId="77777777" w:rsidTr="00FC1B59">
        <w:trPr>
          <w:trHeight w:val="74"/>
        </w:trPr>
        <w:tc>
          <w:tcPr>
            <w:tcW w:w="10024" w:type="dxa"/>
            <w:gridSpan w:val="2"/>
            <w:shd w:val="clear" w:color="auto" w:fill="D0CECE" w:themeFill="background2" w:themeFillShade="E6"/>
          </w:tcPr>
          <w:p w14:paraId="39D78BEB" w14:textId="77777777" w:rsidR="00114943" w:rsidRPr="004B0F39" w:rsidRDefault="00114943" w:rsidP="00FC1B59">
            <w:pPr>
              <w:rPr>
                <w:bCs/>
              </w:rPr>
            </w:pPr>
          </w:p>
        </w:tc>
      </w:tr>
      <w:tr w:rsidR="00114943" w:rsidRPr="00253E43" w14:paraId="73E20580" w14:textId="77777777" w:rsidTr="00FC1B59">
        <w:tc>
          <w:tcPr>
            <w:tcW w:w="1418" w:type="dxa"/>
          </w:tcPr>
          <w:p w14:paraId="5BDE5C77" w14:textId="77777777" w:rsidR="00114943" w:rsidRPr="00253E43" w:rsidRDefault="00114943" w:rsidP="00FC1B59">
            <w:r w:rsidRPr="00253E43">
              <w:t>Nombre</w:t>
            </w:r>
          </w:p>
        </w:tc>
        <w:tc>
          <w:tcPr>
            <w:tcW w:w="8606" w:type="dxa"/>
          </w:tcPr>
          <w:p w14:paraId="7C8E2302" w14:textId="6FDFE5D3" w:rsidR="00114943" w:rsidRPr="004B0F39" w:rsidRDefault="00114943" w:rsidP="00FC1B59">
            <w:pPr>
              <w:rPr>
                <w:b/>
              </w:rPr>
            </w:pPr>
            <w:r>
              <w:rPr>
                <w:b/>
              </w:rPr>
              <w:t xml:space="preserve">Filtrar </w:t>
            </w:r>
            <w:r w:rsidRPr="004B0F39">
              <w:rPr>
                <w:b/>
              </w:rPr>
              <w:t xml:space="preserve">subcaso: </w:t>
            </w:r>
            <w:r>
              <w:rPr>
                <w:b/>
              </w:rPr>
              <w:t>Ver datos de alumnos</w:t>
            </w:r>
          </w:p>
        </w:tc>
      </w:tr>
      <w:tr w:rsidR="00114943" w:rsidRPr="00253E43" w14:paraId="5718B360" w14:textId="77777777" w:rsidTr="00FC1B59">
        <w:tc>
          <w:tcPr>
            <w:tcW w:w="1418" w:type="dxa"/>
          </w:tcPr>
          <w:p w14:paraId="40F9F06B" w14:textId="77777777" w:rsidR="00114943" w:rsidRPr="00253E43" w:rsidRDefault="00114943" w:rsidP="00FC1B59">
            <w:r w:rsidRPr="00253E43">
              <w:t>Actores:</w:t>
            </w:r>
          </w:p>
        </w:tc>
        <w:tc>
          <w:tcPr>
            <w:tcW w:w="8606" w:type="dxa"/>
          </w:tcPr>
          <w:p w14:paraId="4F890885" w14:textId="77777777" w:rsidR="00114943" w:rsidRPr="004B0F39" w:rsidRDefault="00114943" w:rsidP="00FC1B59">
            <w:pPr>
              <w:rPr>
                <w:bCs/>
              </w:rPr>
            </w:pPr>
            <w:r w:rsidRPr="004B0F39">
              <w:rPr>
                <w:bCs/>
              </w:rPr>
              <w:t>Administrador</w:t>
            </w:r>
          </w:p>
        </w:tc>
      </w:tr>
      <w:tr w:rsidR="00114943" w:rsidRPr="00253E43" w14:paraId="72116519" w14:textId="77777777" w:rsidTr="00FC1B59">
        <w:tc>
          <w:tcPr>
            <w:tcW w:w="1418" w:type="dxa"/>
          </w:tcPr>
          <w:p w14:paraId="69A65AA4" w14:textId="77777777" w:rsidR="00114943" w:rsidRPr="00253E43" w:rsidRDefault="00114943" w:rsidP="00FC1B59">
            <w:r w:rsidRPr="00253E43">
              <w:t>Función:</w:t>
            </w:r>
          </w:p>
        </w:tc>
        <w:tc>
          <w:tcPr>
            <w:tcW w:w="8606" w:type="dxa"/>
          </w:tcPr>
          <w:p w14:paraId="2DF02D94" w14:textId="7631FB0F" w:rsidR="00114943" w:rsidRPr="004B0F39" w:rsidRDefault="00114943" w:rsidP="00FC1B59">
            <w:pPr>
              <w:rPr>
                <w:bCs/>
              </w:rPr>
            </w:pPr>
            <w:r>
              <w:rPr>
                <w:bCs/>
              </w:rPr>
              <w:t xml:space="preserve">Se mostrarán todos los datos del alumno seleccionado incluso los libros asignados. </w:t>
            </w:r>
          </w:p>
        </w:tc>
      </w:tr>
      <w:tr w:rsidR="00114943" w:rsidRPr="00253E43" w14:paraId="4DA6C289" w14:textId="77777777" w:rsidTr="00FC1B59">
        <w:tc>
          <w:tcPr>
            <w:tcW w:w="1418" w:type="dxa"/>
          </w:tcPr>
          <w:p w14:paraId="20606439" w14:textId="77777777" w:rsidR="00114943" w:rsidRPr="00253E43" w:rsidRDefault="00114943" w:rsidP="00FC1B59">
            <w:r w:rsidRPr="00253E43">
              <w:t>Referencias:</w:t>
            </w:r>
          </w:p>
        </w:tc>
        <w:tc>
          <w:tcPr>
            <w:tcW w:w="8606" w:type="dxa"/>
          </w:tcPr>
          <w:p w14:paraId="2CF1A72A" w14:textId="5F815409" w:rsidR="00114943" w:rsidRPr="004B0F39" w:rsidRDefault="00114943" w:rsidP="00FC1B59">
            <w:pPr>
              <w:rPr>
                <w:bCs/>
              </w:rPr>
            </w:pPr>
            <w:r>
              <w:rPr>
                <w:bCs/>
              </w:rPr>
              <w:t>RF3</w:t>
            </w:r>
          </w:p>
        </w:tc>
      </w:tr>
      <w:tr w:rsidR="00114943" w:rsidRPr="00253E43" w14:paraId="3D4E874B" w14:textId="77777777" w:rsidTr="00FC1B59">
        <w:trPr>
          <w:trHeight w:val="74"/>
        </w:trPr>
        <w:tc>
          <w:tcPr>
            <w:tcW w:w="10024" w:type="dxa"/>
            <w:gridSpan w:val="2"/>
            <w:shd w:val="clear" w:color="auto" w:fill="D0CECE" w:themeFill="background2" w:themeFillShade="E6"/>
          </w:tcPr>
          <w:p w14:paraId="1181D82A" w14:textId="77777777" w:rsidR="00114943" w:rsidRPr="004B0F39" w:rsidRDefault="00114943" w:rsidP="00FC1B59">
            <w:pPr>
              <w:rPr>
                <w:bCs/>
              </w:rPr>
            </w:pPr>
          </w:p>
        </w:tc>
      </w:tr>
      <w:tr w:rsidR="00114943" w:rsidRPr="00253E43" w14:paraId="5B4DAA15" w14:textId="77777777" w:rsidTr="00FC1B59">
        <w:tc>
          <w:tcPr>
            <w:tcW w:w="1418" w:type="dxa"/>
          </w:tcPr>
          <w:p w14:paraId="08A91F64" w14:textId="77777777" w:rsidR="00114943" w:rsidRPr="00253E43" w:rsidRDefault="00114943" w:rsidP="00114943">
            <w:r w:rsidRPr="00253E43">
              <w:t>Nombre</w:t>
            </w:r>
          </w:p>
        </w:tc>
        <w:tc>
          <w:tcPr>
            <w:tcW w:w="8606" w:type="dxa"/>
          </w:tcPr>
          <w:p w14:paraId="5B25FC52" w14:textId="2D005949" w:rsidR="00114943" w:rsidRPr="004B0F39" w:rsidRDefault="00114943" w:rsidP="00114943">
            <w:pPr>
              <w:rPr>
                <w:b/>
              </w:rPr>
            </w:pPr>
            <w:r>
              <w:rPr>
                <w:b/>
              </w:rPr>
              <w:t xml:space="preserve">Filtrar </w:t>
            </w:r>
            <w:r w:rsidRPr="004B0F39">
              <w:rPr>
                <w:b/>
              </w:rPr>
              <w:t xml:space="preserve">subcaso: </w:t>
            </w:r>
            <w:r>
              <w:rPr>
                <w:b/>
              </w:rPr>
              <w:t>Modificar datos</w:t>
            </w:r>
          </w:p>
        </w:tc>
      </w:tr>
      <w:tr w:rsidR="00114943" w:rsidRPr="00253E43" w14:paraId="298B42BE" w14:textId="77777777" w:rsidTr="00FC1B59">
        <w:tc>
          <w:tcPr>
            <w:tcW w:w="1418" w:type="dxa"/>
          </w:tcPr>
          <w:p w14:paraId="4D82CEBB" w14:textId="77777777" w:rsidR="00114943" w:rsidRPr="00253E43" w:rsidRDefault="00114943" w:rsidP="00FC1B59">
            <w:r w:rsidRPr="00253E43">
              <w:t>Actores:</w:t>
            </w:r>
          </w:p>
        </w:tc>
        <w:tc>
          <w:tcPr>
            <w:tcW w:w="8606" w:type="dxa"/>
          </w:tcPr>
          <w:p w14:paraId="2E41B360" w14:textId="77777777" w:rsidR="00114943" w:rsidRPr="004B0F39" w:rsidRDefault="00114943" w:rsidP="00FC1B59">
            <w:pPr>
              <w:rPr>
                <w:bCs/>
              </w:rPr>
            </w:pPr>
            <w:r w:rsidRPr="004B0F39">
              <w:rPr>
                <w:bCs/>
              </w:rPr>
              <w:t>Administrador</w:t>
            </w:r>
          </w:p>
        </w:tc>
      </w:tr>
      <w:tr w:rsidR="00114943" w:rsidRPr="00253E43" w14:paraId="2BC1738A" w14:textId="77777777" w:rsidTr="00FC1B59">
        <w:tc>
          <w:tcPr>
            <w:tcW w:w="1418" w:type="dxa"/>
          </w:tcPr>
          <w:p w14:paraId="5E8C36D5" w14:textId="77777777" w:rsidR="00114943" w:rsidRPr="00253E43" w:rsidRDefault="00114943" w:rsidP="00FC1B59">
            <w:r w:rsidRPr="00253E43">
              <w:t>Función:</w:t>
            </w:r>
          </w:p>
        </w:tc>
        <w:tc>
          <w:tcPr>
            <w:tcW w:w="8606" w:type="dxa"/>
          </w:tcPr>
          <w:p w14:paraId="442071FB" w14:textId="762C3C3E" w:rsidR="00114943" w:rsidRPr="004B0F39" w:rsidRDefault="00114943" w:rsidP="00FC1B59">
            <w:pPr>
              <w:rPr>
                <w:bCs/>
              </w:rPr>
            </w:pPr>
            <w:r>
              <w:rPr>
                <w:bCs/>
              </w:rPr>
              <w:t>Se podrán cambiar los datos personales del alumno, así como el estado de los libros. NO se podrá cambiar de curso ya que implicaría cambios en la BBDD muy drásticos.</w:t>
            </w:r>
          </w:p>
        </w:tc>
      </w:tr>
      <w:tr w:rsidR="00114943" w:rsidRPr="00253E43" w14:paraId="2376931C" w14:textId="77777777" w:rsidTr="00FC1B59">
        <w:tc>
          <w:tcPr>
            <w:tcW w:w="1418" w:type="dxa"/>
          </w:tcPr>
          <w:p w14:paraId="377A484E" w14:textId="77777777" w:rsidR="00114943" w:rsidRPr="00253E43" w:rsidRDefault="00114943" w:rsidP="00FC1B59">
            <w:r w:rsidRPr="00253E43">
              <w:t>Referencias:</w:t>
            </w:r>
          </w:p>
        </w:tc>
        <w:tc>
          <w:tcPr>
            <w:tcW w:w="8606" w:type="dxa"/>
          </w:tcPr>
          <w:p w14:paraId="6934A3A3" w14:textId="658E7699" w:rsidR="00114943" w:rsidRPr="004B0F39" w:rsidRDefault="00114943" w:rsidP="00FC1B59">
            <w:pPr>
              <w:rPr>
                <w:bCs/>
              </w:rPr>
            </w:pPr>
            <w:r>
              <w:rPr>
                <w:bCs/>
              </w:rPr>
              <w:t>RF3</w:t>
            </w:r>
          </w:p>
        </w:tc>
      </w:tr>
      <w:tr w:rsidR="00114943" w:rsidRPr="00253E43" w14:paraId="06AA1725" w14:textId="77777777" w:rsidTr="00FC1B59">
        <w:trPr>
          <w:trHeight w:val="74"/>
        </w:trPr>
        <w:tc>
          <w:tcPr>
            <w:tcW w:w="10024" w:type="dxa"/>
            <w:gridSpan w:val="2"/>
            <w:shd w:val="clear" w:color="auto" w:fill="D0CECE" w:themeFill="background2" w:themeFillShade="E6"/>
          </w:tcPr>
          <w:p w14:paraId="16F66C6C" w14:textId="77777777" w:rsidR="00114943" w:rsidRPr="001F316D" w:rsidRDefault="00114943" w:rsidP="00FC1B59">
            <w:pPr>
              <w:rPr>
                <w:color w:val="FF0000"/>
              </w:rPr>
            </w:pPr>
          </w:p>
        </w:tc>
      </w:tr>
      <w:tr w:rsidR="00114943" w:rsidRPr="00253E43" w14:paraId="6A6460AC" w14:textId="77777777" w:rsidTr="00FC1B59">
        <w:tc>
          <w:tcPr>
            <w:tcW w:w="1418" w:type="dxa"/>
          </w:tcPr>
          <w:p w14:paraId="4646AADA" w14:textId="77777777" w:rsidR="00114943" w:rsidRPr="00253E43" w:rsidRDefault="00114943" w:rsidP="00FC1B59">
            <w:r w:rsidRPr="00253E43">
              <w:t>Nombre</w:t>
            </w:r>
          </w:p>
        </w:tc>
        <w:tc>
          <w:tcPr>
            <w:tcW w:w="8606" w:type="dxa"/>
          </w:tcPr>
          <w:p w14:paraId="201540D1" w14:textId="77777777" w:rsidR="00114943" w:rsidRPr="004B0F39" w:rsidRDefault="00114943" w:rsidP="00FC1B59">
            <w:pPr>
              <w:rPr>
                <w:b/>
              </w:rPr>
            </w:pPr>
            <w:r w:rsidRPr="004B0F39">
              <w:rPr>
                <w:b/>
              </w:rPr>
              <w:t>logout</w:t>
            </w:r>
          </w:p>
        </w:tc>
      </w:tr>
      <w:tr w:rsidR="00114943" w:rsidRPr="00253E43" w14:paraId="78C2186A" w14:textId="77777777" w:rsidTr="00FC1B59">
        <w:tc>
          <w:tcPr>
            <w:tcW w:w="1418" w:type="dxa"/>
          </w:tcPr>
          <w:p w14:paraId="27DDA304" w14:textId="77777777" w:rsidR="00114943" w:rsidRPr="00253E43" w:rsidRDefault="00114943" w:rsidP="00FC1B59">
            <w:r w:rsidRPr="00253E43">
              <w:t>Actores:</w:t>
            </w:r>
          </w:p>
        </w:tc>
        <w:tc>
          <w:tcPr>
            <w:tcW w:w="8606" w:type="dxa"/>
          </w:tcPr>
          <w:p w14:paraId="7CC3A5F1" w14:textId="77777777" w:rsidR="00114943" w:rsidRPr="004B0F39" w:rsidRDefault="00114943" w:rsidP="00FC1B59">
            <w:r w:rsidRPr="004B0F39">
              <w:t>Administrador</w:t>
            </w:r>
          </w:p>
        </w:tc>
      </w:tr>
      <w:tr w:rsidR="00114943" w:rsidRPr="00253E43" w14:paraId="2C089766" w14:textId="77777777" w:rsidTr="00FC1B59">
        <w:tc>
          <w:tcPr>
            <w:tcW w:w="1418" w:type="dxa"/>
          </w:tcPr>
          <w:p w14:paraId="492FA31A" w14:textId="77777777" w:rsidR="00114943" w:rsidRPr="00253E43" w:rsidRDefault="00114943" w:rsidP="00FC1B59">
            <w:r w:rsidRPr="00253E43">
              <w:t>Función:</w:t>
            </w:r>
          </w:p>
        </w:tc>
        <w:tc>
          <w:tcPr>
            <w:tcW w:w="8606" w:type="dxa"/>
          </w:tcPr>
          <w:p w14:paraId="4390FB61" w14:textId="77777777" w:rsidR="00114943" w:rsidRPr="004B0F39" w:rsidRDefault="00114943" w:rsidP="00FC1B59">
            <w:r w:rsidRPr="004B0F39">
              <w:t>Salida del sistema.</w:t>
            </w:r>
          </w:p>
        </w:tc>
      </w:tr>
      <w:tr w:rsidR="00114943" w:rsidRPr="00253E43" w14:paraId="251DF464" w14:textId="77777777" w:rsidTr="00FC1B59">
        <w:tc>
          <w:tcPr>
            <w:tcW w:w="1418" w:type="dxa"/>
          </w:tcPr>
          <w:p w14:paraId="60A4F1C1" w14:textId="77777777" w:rsidR="00114943" w:rsidRPr="00253E43" w:rsidRDefault="00114943" w:rsidP="00FC1B59">
            <w:r w:rsidRPr="00253E43">
              <w:t>Referencias:</w:t>
            </w:r>
          </w:p>
        </w:tc>
        <w:tc>
          <w:tcPr>
            <w:tcW w:w="8606" w:type="dxa"/>
          </w:tcPr>
          <w:p w14:paraId="32DB60D1" w14:textId="77777777" w:rsidR="00114943" w:rsidRPr="004B0F39" w:rsidRDefault="00114943" w:rsidP="00FC1B59">
            <w:r>
              <w:t>RF Todos</w:t>
            </w:r>
          </w:p>
        </w:tc>
      </w:tr>
    </w:tbl>
    <w:p w14:paraId="0935583A" w14:textId="77777777" w:rsidR="00114943" w:rsidRDefault="00114943" w:rsidP="00114943"/>
    <w:p w14:paraId="27FD38E5" w14:textId="353D6F3F" w:rsidR="003A29E9" w:rsidRPr="00253E43" w:rsidRDefault="003A29E9" w:rsidP="003A29E9">
      <w:pPr>
        <w:pStyle w:val="Ttulo3"/>
      </w:pPr>
      <w:bookmarkStart w:id="76" w:name="_Toc170148341"/>
      <w:bookmarkStart w:id="77" w:name="_Toc170148656"/>
      <w:r>
        <w:t>Gestión de prestamos</w:t>
      </w:r>
      <w:bookmarkEnd w:id="76"/>
      <w:bookmarkEnd w:id="7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8"/>
        <w:gridCol w:w="8606"/>
      </w:tblGrid>
      <w:tr w:rsidR="003A29E9" w:rsidRPr="00253E43" w14:paraId="7DDEAD4F" w14:textId="77777777" w:rsidTr="00FC1B59">
        <w:tc>
          <w:tcPr>
            <w:tcW w:w="1418" w:type="dxa"/>
          </w:tcPr>
          <w:p w14:paraId="330F90E5" w14:textId="77777777" w:rsidR="003A29E9" w:rsidRPr="00253E43" w:rsidRDefault="003A29E9" w:rsidP="00FC1B59">
            <w:r w:rsidRPr="00253E43">
              <w:t>Nombre</w:t>
            </w:r>
          </w:p>
        </w:tc>
        <w:tc>
          <w:tcPr>
            <w:tcW w:w="8606" w:type="dxa"/>
          </w:tcPr>
          <w:p w14:paraId="77366C1E" w14:textId="77777777" w:rsidR="003A29E9" w:rsidRPr="004B0F39" w:rsidRDefault="003A29E9" w:rsidP="00FC1B59">
            <w:pPr>
              <w:rPr>
                <w:b/>
              </w:rPr>
            </w:pPr>
            <w:r w:rsidRPr="004B0F39">
              <w:rPr>
                <w:b/>
              </w:rPr>
              <w:t>Login</w:t>
            </w:r>
          </w:p>
        </w:tc>
      </w:tr>
      <w:tr w:rsidR="003A29E9" w:rsidRPr="00253E43" w14:paraId="4B90D78F" w14:textId="77777777" w:rsidTr="00FC1B59">
        <w:tc>
          <w:tcPr>
            <w:tcW w:w="1418" w:type="dxa"/>
          </w:tcPr>
          <w:p w14:paraId="62ABBDFC" w14:textId="77777777" w:rsidR="003A29E9" w:rsidRPr="00253E43" w:rsidRDefault="003A29E9" w:rsidP="00FC1B59">
            <w:r w:rsidRPr="00253E43">
              <w:t>Actores:</w:t>
            </w:r>
          </w:p>
        </w:tc>
        <w:tc>
          <w:tcPr>
            <w:tcW w:w="8606" w:type="dxa"/>
          </w:tcPr>
          <w:p w14:paraId="71A46A59" w14:textId="77777777" w:rsidR="003A29E9" w:rsidRPr="004B0F39" w:rsidRDefault="003A29E9" w:rsidP="00FC1B59">
            <w:r w:rsidRPr="004B0F39">
              <w:t>Administrador</w:t>
            </w:r>
          </w:p>
        </w:tc>
      </w:tr>
      <w:tr w:rsidR="003A29E9" w:rsidRPr="00253E43" w14:paraId="0FC43F6D" w14:textId="77777777" w:rsidTr="00FC1B59">
        <w:tc>
          <w:tcPr>
            <w:tcW w:w="1418" w:type="dxa"/>
          </w:tcPr>
          <w:p w14:paraId="0EAA7347" w14:textId="77777777" w:rsidR="003A29E9" w:rsidRPr="00253E43" w:rsidRDefault="003A29E9" w:rsidP="00FC1B59">
            <w:r w:rsidRPr="00253E43">
              <w:t>Función:</w:t>
            </w:r>
          </w:p>
        </w:tc>
        <w:tc>
          <w:tcPr>
            <w:tcW w:w="8606" w:type="dxa"/>
          </w:tcPr>
          <w:p w14:paraId="3C15149B" w14:textId="77777777" w:rsidR="003A29E9" w:rsidRPr="004B0F39" w:rsidRDefault="003A29E9" w:rsidP="00FC1B59">
            <w:r w:rsidRPr="004B0F39">
              <w:t>Da acceso al sistema para poder realizar el resto de acciones.</w:t>
            </w:r>
          </w:p>
        </w:tc>
      </w:tr>
      <w:tr w:rsidR="003A29E9" w:rsidRPr="00253E43" w14:paraId="38D34181" w14:textId="77777777" w:rsidTr="00FC1B59">
        <w:tc>
          <w:tcPr>
            <w:tcW w:w="1418" w:type="dxa"/>
          </w:tcPr>
          <w:p w14:paraId="76C1E627" w14:textId="77777777" w:rsidR="003A29E9" w:rsidRPr="00253E43" w:rsidRDefault="003A29E9" w:rsidP="00FC1B59">
            <w:r w:rsidRPr="00253E43">
              <w:t>Referencias:</w:t>
            </w:r>
          </w:p>
        </w:tc>
        <w:tc>
          <w:tcPr>
            <w:tcW w:w="8606" w:type="dxa"/>
          </w:tcPr>
          <w:p w14:paraId="07A750CB" w14:textId="77777777" w:rsidR="003A29E9" w:rsidRPr="004B0F39" w:rsidRDefault="003A29E9" w:rsidP="00FC1B59">
            <w:r w:rsidRPr="004B0F39">
              <w:t>RF - Todos</w:t>
            </w:r>
          </w:p>
        </w:tc>
      </w:tr>
      <w:tr w:rsidR="003A29E9" w:rsidRPr="00253E43" w14:paraId="5125A2F3" w14:textId="77777777" w:rsidTr="00FC1B59">
        <w:trPr>
          <w:trHeight w:val="74"/>
        </w:trPr>
        <w:tc>
          <w:tcPr>
            <w:tcW w:w="10024" w:type="dxa"/>
            <w:gridSpan w:val="2"/>
            <w:shd w:val="clear" w:color="auto" w:fill="D0CECE" w:themeFill="background2" w:themeFillShade="E6"/>
          </w:tcPr>
          <w:p w14:paraId="1B84CFD3" w14:textId="77777777" w:rsidR="003A29E9" w:rsidRPr="001F316D" w:rsidRDefault="003A29E9" w:rsidP="00FC1B59">
            <w:pPr>
              <w:rPr>
                <w:color w:val="FF0000"/>
              </w:rPr>
            </w:pPr>
          </w:p>
        </w:tc>
      </w:tr>
      <w:tr w:rsidR="003A29E9" w:rsidRPr="00253E43" w14:paraId="22C24DF3" w14:textId="77777777" w:rsidTr="00FC1B59">
        <w:tc>
          <w:tcPr>
            <w:tcW w:w="1418" w:type="dxa"/>
          </w:tcPr>
          <w:p w14:paraId="2BE92131" w14:textId="77777777" w:rsidR="003A29E9" w:rsidRPr="00253E43" w:rsidRDefault="003A29E9" w:rsidP="00FC1B59">
            <w:r w:rsidRPr="00253E43">
              <w:t>Nombre</w:t>
            </w:r>
          </w:p>
        </w:tc>
        <w:tc>
          <w:tcPr>
            <w:tcW w:w="8606" w:type="dxa"/>
          </w:tcPr>
          <w:p w14:paraId="29AB1145" w14:textId="77777777" w:rsidR="003A29E9" w:rsidRPr="004B0F39" w:rsidRDefault="003A29E9" w:rsidP="00FC1B59">
            <w:pPr>
              <w:rPr>
                <w:b/>
              </w:rPr>
            </w:pPr>
            <w:r>
              <w:rPr>
                <w:b/>
              </w:rPr>
              <w:t>Buscar alumno</w:t>
            </w:r>
          </w:p>
        </w:tc>
      </w:tr>
      <w:tr w:rsidR="003A29E9" w:rsidRPr="00253E43" w14:paraId="650F95F1" w14:textId="77777777" w:rsidTr="00FC1B59">
        <w:tc>
          <w:tcPr>
            <w:tcW w:w="1418" w:type="dxa"/>
          </w:tcPr>
          <w:p w14:paraId="13351A81" w14:textId="77777777" w:rsidR="003A29E9" w:rsidRPr="00253E43" w:rsidRDefault="003A29E9" w:rsidP="00FC1B59">
            <w:r w:rsidRPr="00253E43">
              <w:t>Actores:</w:t>
            </w:r>
          </w:p>
        </w:tc>
        <w:tc>
          <w:tcPr>
            <w:tcW w:w="8606" w:type="dxa"/>
          </w:tcPr>
          <w:p w14:paraId="77467551" w14:textId="77777777" w:rsidR="003A29E9" w:rsidRPr="004B0F39" w:rsidRDefault="003A29E9" w:rsidP="00FC1B59">
            <w:pPr>
              <w:rPr>
                <w:bCs/>
              </w:rPr>
            </w:pPr>
            <w:r w:rsidRPr="004B0F39">
              <w:rPr>
                <w:bCs/>
              </w:rPr>
              <w:t>Administrador</w:t>
            </w:r>
          </w:p>
        </w:tc>
      </w:tr>
      <w:tr w:rsidR="003A29E9" w:rsidRPr="00253E43" w14:paraId="2CA53CE5" w14:textId="77777777" w:rsidTr="00FC1B59">
        <w:tc>
          <w:tcPr>
            <w:tcW w:w="1418" w:type="dxa"/>
          </w:tcPr>
          <w:p w14:paraId="21F81F96" w14:textId="77777777" w:rsidR="003A29E9" w:rsidRPr="00253E43" w:rsidRDefault="003A29E9" w:rsidP="00FC1B59">
            <w:r w:rsidRPr="00253E43">
              <w:t>Función:</w:t>
            </w:r>
          </w:p>
        </w:tc>
        <w:tc>
          <w:tcPr>
            <w:tcW w:w="8606" w:type="dxa"/>
          </w:tcPr>
          <w:p w14:paraId="46E07996" w14:textId="77777777" w:rsidR="003A29E9" w:rsidRPr="004B0F39" w:rsidRDefault="003A29E9" w:rsidP="00FC1B59">
            <w:pPr>
              <w:rPr>
                <w:bCs/>
              </w:rPr>
            </w:pPr>
            <w:r>
              <w:rPr>
                <w:bCs/>
              </w:rPr>
              <w:t>Seleccionar el conjunto de alumnos o alumno sobre el que realizar la modificación, visualización de los datos</w:t>
            </w:r>
          </w:p>
        </w:tc>
      </w:tr>
      <w:tr w:rsidR="003A29E9" w:rsidRPr="00253E43" w14:paraId="2045109A" w14:textId="77777777" w:rsidTr="00FC1B59">
        <w:tc>
          <w:tcPr>
            <w:tcW w:w="1418" w:type="dxa"/>
          </w:tcPr>
          <w:p w14:paraId="5A1DE904" w14:textId="77777777" w:rsidR="003A29E9" w:rsidRPr="00253E43" w:rsidRDefault="003A29E9" w:rsidP="00FC1B59">
            <w:r w:rsidRPr="00253E43">
              <w:t>Referencias:</w:t>
            </w:r>
          </w:p>
        </w:tc>
        <w:tc>
          <w:tcPr>
            <w:tcW w:w="8606" w:type="dxa"/>
          </w:tcPr>
          <w:p w14:paraId="488137C3" w14:textId="695F3D3C" w:rsidR="003A29E9" w:rsidRPr="004B0F39" w:rsidRDefault="003A29E9" w:rsidP="00FC1B59">
            <w:pPr>
              <w:rPr>
                <w:bCs/>
              </w:rPr>
            </w:pPr>
            <w:r w:rsidRPr="004B0F39">
              <w:rPr>
                <w:bCs/>
              </w:rPr>
              <w:t>R</w:t>
            </w:r>
            <w:r>
              <w:rPr>
                <w:bCs/>
              </w:rPr>
              <w:t>F4 – RF6</w:t>
            </w:r>
          </w:p>
        </w:tc>
      </w:tr>
      <w:tr w:rsidR="003A29E9" w:rsidRPr="00253E43" w14:paraId="0EB1E23B" w14:textId="77777777" w:rsidTr="00FC1B59">
        <w:trPr>
          <w:trHeight w:val="74"/>
        </w:trPr>
        <w:tc>
          <w:tcPr>
            <w:tcW w:w="10024" w:type="dxa"/>
            <w:gridSpan w:val="2"/>
            <w:shd w:val="clear" w:color="auto" w:fill="D0CECE" w:themeFill="background2" w:themeFillShade="E6"/>
          </w:tcPr>
          <w:p w14:paraId="149AB8D8" w14:textId="77777777" w:rsidR="003A29E9" w:rsidRPr="004B0F39" w:rsidRDefault="003A29E9" w:rsidP="00FC1B59">
            <w:pPr>
              <w:rPr>
                <w:bCs/>
              </w:rPr>
            </w:pPr>
          </w:p>
        </w:tc>
      </w:tr>
      <w:tr w:rsidR="003A29E9" w:rsidRPr="00253E43" w14:paraId="752D9870" w14:textId="77777777" w:rsidTr="00FC1B59">
        <w:tc>
          <w:tcPr>
            <w:tcW w:w="1418" w:type="dxa"/>
          </w:tcPr>
          <w:p w14:paraId="5940A7E8" w14:textId="77777777" w:rsidR="003A29E9" w:rsidRPr="00253E43" w:rsidRDefault="003A29E9" w:rsidP="003A29E9">
            <w:r w:rsidRPr="00253E43">
              <w:t>Nombre</w:t>
            </w:r>
          </w:p>
        </w:tc>
        <w:tc>
          <w:tcPr>
            <w:tcW w:w="8606" w:type="dxa"/>
          </w:tcPr>
          <w:p w14:paraId="20764B25" w14:textId="70F09940" w:rsidR="003A29E9" w:rsidRPr="004B0F39" w:rsidRDefault="003A29E9" w:rsidP="003A29E9">
            <w:pPr>
              <w:rPr>
                <w:b/>
              </w:rPr>
            </w:pPr>
            <w:r>
              <w:rPr>
                <w:b/>
              </w:rPr>
              <w:t>Buscar alumno subcaso: asignar libros</w:t>
            </w:r>
          </w:p>
        </w:tc>
      </w:tr>
      <w:tr w:rsidR="003A29E9" w:rsidRPr="00253E43" w14:paraId="06A8310C" w14:textId="77777777" w:rsidTr="00FC1B59">
        <w:tc>
          <w:tcPr>
            <w:tcW w:w="1418" w:type="dxa"/>
          </w:tcPr>
          <w:p w14:paraId="713E0442" w14:textId="77777777" w:rsidR="003A29E9" w:rsidRPr="00253E43" w:rsidRDefault="003A29E9" w:rsidP="003A29E9">
            <w:r w:rsidRPr="00253E43">
              <w:t>Actores:</w:t>
            </w:r>
          </w:p>
        </w:tc>
        <w:tc>
          <w:tcPr>
            <w:tcW w:w="8606" w:type="dxa"/>
          </w:tcPr>
          <w:p w14:paraId="733656AD" w14:textId="77777777" w:rsidR="003A29E9" w:rsidRPr="004B0F39" w:rsidRDefault="003A29E9" w:rsidP="003A29E9">
            <w:pPr>
              <w:rPr>
                <w:bCs/>
              </w:rPr>
            </w:pPr>
            <w:r w:rsidRPr="004B0F39">
              <w:rPr>
                <w:bCs/>
              </w:rPr>
              <w:t>Administrador</w:t>
            </w:r>
          </w:p>
        </w:tc>
      </w:tr>
      <w:tr w:rsidR="003A29E9" w:rsidRPr="00253E43" w14:paraId="66EEB51D" w14:textId="77777777" w:rsidTr="00FC1B59">
        <w:tc>
          <w:tcPr>
            <w:tcW w:w="1418" w:type="dxa"/>
          </w:tcPr>
          <w:p w14:paraId="7D6E591F" w14:textId="77777777" w:rsidR="003A29E9" w:rsidRPr="00253E43" w:rsidRDefault="003A29E9" w:rsidP="003A29E9">
            <w:r w:rsidRPr="00253E43">
              <w:t>Función:</w:t>
            </w:r>
          </w:p>
        </w:tc>
        <w:tc>
          <w:tcPr>
            <w:tcW w:w="8606" w:type="dxa"/>
          </w:tcPr>
          <w:p w14:paraId="0D5DEA35" w14:textId="5A9A3C82" w:rsidR="003A29E9" w:rsidRPr="004B0F39" w:rsidRDefault="003A29E9" w:rsidP="003A29E9">
            <w:pPr>
              <w:rPr>
                <w:bCs/>
              </w:rPr>
            </w:pPr>
            <w:r>
              <w:rPr>
                <w:bCs/>
              </w:rPr>
              <w:t xml:space="preserve">Se mostrarán todos los libros del curso y se podrán determinar cuáles se han prestado. </w:t>
            </w:r>
          </w:p>
        </w:tc>
      </w:tr>
      <w:tr w:rsidR="003A29E9" w:rsidRPr="00253E43" w14:paraId="7475BC41" w14:textId="77777777" w:rsidTr="00FC1B59">
        <w:tc>
          <w:tcPr>
            <w:tcW w:w="1418" w:type="dxa"/>
          </w:tcPr>
          <w:p w14:paraId="6EA70CC6" w14:textId="77777777" w:rsidR="003A29E9" w:rsidRPr="00253E43" w:rsidRDefault="003A29E9" w:rsidP="003A29E9">
            <w:r w:rsidRPr="00253E43">
              <w:t>Referencias:</w:t>
            </w:r>
          </w:p>
        </w:tc>
        <w:tc>
          <w:tcPr>
            <w:tcW w:w="8606" w:type="dxa"/>
          </w:tcPr>
          <w:p w14:paraId="19A1EFB5" w14:textId="77777777" w:rsidR="003A29E9" w:rsidRPr="004B0F39" w:rsidRDefault="003A29E9" w:rsidP="003A29E9">
            <w:pPr>
              <w:rPr>
                <w:bCs/>
              </w:rPr>
            </w:pPr>
            <w:r w:rsidRPr="004B0F39">
              <w:rPr>
                <w:bCs/>
              </w:rPr>
              <w:t>R</w:t>
            </w:r>
            <w:r>
              <w:rPr>
                <w:bCs/>
              </w:rPr>
              <w:t>F7 – RF8</w:t>
            </w:r>
          </w:p>
        </w:tc>
      </w:tr>
      <w:tr w:rsidR="003A29E9" w:rsidRPr="00253E43" w14:paraId="6760BE28" w14:textId="77777777" w:rsidTr="00FC1B59">
        <w:trPr>
          <w:trHeight w:val="74"/>
        </w:trPr>
        <w:tc>
          <w:tcPr>
            <w:tcW w:w="10024" w:type="dxa"/>
            <w:gridSpan w:val="2"/>
            <w:shd w:val="clear" w:color="auto" w:fill="D0CECE" w:themeFill="background2" w:themeFillShade="E6"/>
          </w:tcPr>
          <w:p w14:paraId="43246C6F" w14:textId="77777777" w:rsidR="003A29E9" w:rsidRPr="004B0F39" w:rsidRDefault="003A29E9" w:rsidP="00FC1B59">
            <w:pPr>
              <w:rPr>
                <w:bCs/>
              </w:rPr>
            </w:pPr>
          </w:p>
        </w:tc>
      </w:tr>
      <w:tr w:rsidR="003A29E9" w:rsidRPr="00253E43" w14:paraId="3568B4A5" w14:textId="77777777" w:rsidTr="00FC1B59">
        <w:tc>
          <w:tcPr>
            <w:tcW w:w="1418" w:type="dxa"/>
          </w:tcPr>
          <w:p w14:paraId="056BEA96" w14:textId="77777777" w:rsidR="003A29E9" w:rsidRPr="00253E43" w:rsidRDefault="003A29E9" w:rsidP="00FC1B59">
            <w:r w:rsidRPr="00253E43">
              <w:t>Nombre</w:t>
            </w:r>
          </w:p>
        </w:tc>
        <w:tc>
          <w:tcPr>
            <w:tcW w:w="8606" w:type="dxa"/>
          </w:tcPr>
          <w:p w14:paraId="18133F1B" w14:textId="003EBB05" w:rsidR="003A29E9" w:rsidRPr="004B0F39" w:rsidRDefault="003A29E9" w:rsidP="00FC1B59">
            <w:pPr>
              <w:rPr>
                <w:b/>
              </w:rPr>
            </w:pPr>
            <w:r>
              <w:rPr>
                <w:b/>
              </w:rPr>
              <w:t>Buscar alumno subcaso: cerrar préstamos</w:t>
            </w:r>
          </w:p>
        </w:tc>
      </w:tr>
      <w:tr w:rsidR="003A29E9" w:rsidRPr="00253E43" w14:paraId="763530B3" w14:textId="77777777" w:rsidTr="00FC1B59">
        <w:tc>
          <w:tcPr>
            <w:tcW w:w="1418" w:type="dxa"/>
          </w:tcPr>
          <w:p w14:paraId="0CE6DC83" w14:textId="77777777" w:rsidR="003A29E9" w:rsidRPr="00253E43" w:rsidRDefault="003A29E9" w:rsidP="00FC1B59">
            <w:r w:rsidRPr="00253E43">
              <w:t>Actores:</w:t>
            </w:r>
          </w:p>
        </w:tc>
        <w:tc>
          <w:tcPr>
            <w:tcW w:w="8606" w:type="dxa"/>
          </w:tcPr>
          <w:p w14:paraId="0FA63468" w14:textId="77777777" w:rsidR="003A29E9" w:rsidRPr="004B0F39" w:rsidRDefault="003A29E9" w:rsidP="00FC1B59">
            <w:pPr>
              <w:rPr>
                <w:bCs/>
              </w:rPr>
            </w:pPr>
            <w:r w:rsidRPr="004B0F39">
              <w:rPr>
                <w:bCs/>
              </w:rPr>
              <w:t>Administrador</w:t>
            </w:r>
          </w:p>
        </w:tc>
      </w:tr>
      <w:tr w:rsidR="003A29E9" w:rsidRPr="00253E43" w14:paraId="2DAF174B" w14:textId="77777777" w:rsidTr="00FC1B59">
        <w:tc>
          <w:tcPr>
            <w:tcW w:w="1418" w:type="dxa"/>
          </w:tcPr>
          <w:p w14:paraId="719A48B2" w14:textId="77777777" w:rsidR="003A29E9" w:rsidRPr="00253E43" w:rsidRDefault="003A29E9" w:rsidP="00FC1B59">
            <w:r w:rsidRPr="00253E43">
              <w:t>Función:</w:t>
            </w:r>
          </w:p>
        </w:tc>
        <w:tc>
          <w:tcPr>
            <w:tcW w:w="8606" w:type="dxa"/>
          </w:tcPr>
          <w:p w14:paraId="46E3D6AA" w14:textId="6DDC8A7F" w:rsidR="003A29E9" w:rsidRPr="004B0F39" w:rsidRDefault="003A29E9" w:rsidP="00FC1B59">
            <w:pPr>
              <w:rPr>
                <w:bCs/>
              </w:rPr>
            </w:pPr>
            <w:r>
              <w:rPr>
                <w:bCs/>
              </w:rPr>
              <w:t>Una vez devueltos todos los libros, se cerrará el préstamo para establecer que se tiene derecho al curso siguiente a préstamo</w:t>
            </w:r>
          </w:p>
        </w:tc>
      </w:tr>
      <w:tr w:rsidR="003A29E9" w:rsidRPr="00253E43" w14:paraId="281AEB00" w14:textId="77777777" w:rsidTr="00FC1B59">
        <w:tc>
          <w:tcPr>
            <w:tcW w:w="1418" w:type="dxa"/>
          </w:tcPr>
          <w:p w14:paraId="311D626D" w14:textId="77777777" w:rsidR="003A29E9" w:rsidRPr="00253E43" w:rsidRDefault="003A29E9" w:rsidP="00FC1B59">
            <w:r w:rsidRPr="00253E43">
              <w:t>Referencias:</w:t>
            </w:r>
          </w:p>
        </w:tc>
        <w:tc>
          <w:tcPr>
            <w:tcW w:w="8606" w:type="dxa"/>
          </w:tcPr>
          <w:p w14:paraId="4F55C2B1" w14:textId="77777777" w:rsidR="003A29E9" w:rsidRPr="004B0F39" w:rsidRDefault="003A29E9" w:rsidP="00FC1B59">
            <w:pPr>
              <w:rPr>
                <w:bCs/>
              </w:rPr>
            </w:pPr>
            <w:r w:rsidRPr="004B0F39">
              <w:rPr>
                <w:bCs/>
              </w:rPr>
              <w:t>R</w:t>
            </w:r>
            <w:r>
              <w:rPr>
                <w:bCs/>
              </w:rPr>
              <w:t>F7 – RF8</w:t>
            </w:r>
          </w:p>
        </w:tc>
      </w:tr>
      <w:tr w:rsidR="003A29E9" w:rsidRPr="00253E43" w14:paraId="7182C0E6" w14:textId="77777777" w:rsidTr="00FC1B59">
        <w:trPr>
          <w:trHeight w:val="74"/>
        </w:trPr>
        <w:tc>
          <w:tcPr>
            <w:tcW w:w="10024" w:type="dxa"/>
            <w:gridSpan w:val="2"/>
            <w:shd w:val="clear" w:color="auto" w:fill="D0CECE" w:themeFill="background2" w:themeFillShade="E6"/>
          </w:tcPr>
          <w:p w14:paraId="443CF4A9" w14:textId="77777777" w:rsidR="003A29E9" w:rsidRPr="004B0F39" w:rsidRDefault="003A29E9" w:rsidP="00FC1B59">
            <w:pPr>
              <w:rPr>
                <w:bCs/>
              </w:rPr>
            </w:pPr>
          </w:p>
        </w:tc>
      </w:tr>
      <w:tr w:rsidR="003A29E9" w:rsidRPr="00253E43" w14:paraId="36A9E592" w14:textId="77777777" w:rsidTr="00FC1B59">
        <w:tc>
          <w:tcPr>
            <w:tcW w:w="1418" w:type="dxa"/>
          </w:tcPr>
          <w:p w14:paraId="402F18A9" w14:textId="77777777" w:rsidR="003A29E9" w:rsidRPr="00253E43" w:rsidRDefault="003A29E9" w:rsidP="00FC1B59">
            <w:r w:rsidRPr="00253E43">
              <w:t>Nombre</w:t>
            </w:r>
          </w:p>
        </w:tc>
        <w:tc>
          <w:tcPr>
            <w:tcW w:w="8606" w:type="dxa"/>
          </w:tcPr>
          <w:p w14:paraId="69D1F4D1" w14:textId="4BEA8EBE" w:rsidR="003A29E9" w:rsidRPr="004B0F39" w:rsidRDefault="003A29E9" w:rsidP="00FC1B59">
            <w:pPr>
              <w:rPr>
                <w:b/>
              </w:rPr>
            </w:pPr>
            <w:r>
              <w:rPr>
                <w:b/>
              </w:rPr>
              <w:t>Buscar alumno subcaso: firmar contrato</w:t>
            </w:r>
          </w:p>
        </w:tc>
      </w:tr>
      <w:tr w:rsidR="003A29E9" w:rsidRPr="00253E43" w14:paraId="401A956F" w14:textId="77777777" w:rsidTr="00FC1B59">
        <w:tc>
          <w:tcPr>
            <w:tcW w:w="1418" w:type="dxa"/>
          </w:tcPr>
          <w:p w14:paraId="2ED8DE3E" w14:textId="77777777" w:rsidR="003A29E9" w:rsidRPr="00253E43" w:rsidRDefault="003A29E9" w:rsidP="00FC1B59">
            <w:r w:rsidRPr="00253E43">
              <w:t>Actores:</w:t>
            </w:r>
          </w:p>
        </w:tc>
        <w:tc>
          <w:tcPr>
            <w:tcW w:w="8606" w:type="dxa"/>
          </w:tcPr>
          <w:p w14:paraId="50D2BFF2" w14:textId="77777777" w:rsidR="003A29E9" w:rsidRPr="004B0F39" w:rsidRDefault="003A29E9" w:rsidP="00FC1B59">
            <w:pPr>
              <w:rPr>
                <w:bCs/>
              </w:rPr>
            </w:pPr>
            <w:r w:rsidRPr="004B0F39">
              <w:rPr>
                <w:bCs/>
              </w:rPr>
              <w:t>Administrador</w:t>
            </w:r>
          </w:p>
        </w:tc>
      </w:tr>
      <w:tr w:rsidR="003A29E9" w:rsidRPr="00253E43" w14:paraId="04A1FF56" w14:textId="77777777" w:rsidTr="00FC1B59">
        <w:tc>
          <w:tcPr>
            <w:tcW w:w="1418" w:type="dxa"/>
          </w:tcPr>
          <w:p w14:paraId="56E39A17" w14:textId="77777777" w:rsidR="003A29E9" w:rsidRPr="00253E43" w:rsidRDefault="003A29E9" w:rsidP="00FC1B59">
            <w:r w:rsidRPr="00253E43">
              <w:t>Función:</w:t>
            </w:r>
          </w:p>
        </w:tc>
        <w:tc>
          <w:tcPr>
            <w:tcW w:w="8606" w:type="dxa"/>
          </w:tcPr>
          <w:p w14:paraId="749B4B3B" w14:textId="16DFF47A" w:rsidR="003A29E9" w:rsidRPr="004B0F39" w:rsidRDefault="003A29E9" w:rsidP="00FC1B59">
            <w:pPr>
              <w:rPr>
                <w:bCs/>
              </w:rPr>
            </w:pPr>
            <w:r>
              <w:rPr>
                <w:bCs/>
              </w:rPr>
              <w:t>Se podrá imprimir el contrato con el listado de libros y establecer como firmado</w:t>
            </w:r>
          </w:p>
        </w:tc>
      </w:tr>
      <w:tr w:rsidR="003A29E9" w:rsidRPr="00253E43" w14:paraId="59AA95B9" w14:textId="77777777" w:rsidTr="00FC1B59">
        <w:tc>
          <w:tcPr>
            <w:tcW w:w="1418" w:type="dxa"/>
          </w:tcPr>
          <w:p w14:paraId="55CD451B" w14:textId="77777777" w:rsidR="003A29E9" w:rsidRPr="00253E43" w:rsidRDefault="003A29E9" w:rsidP="00FC1B59">
            <w:r w:rsidRPr="00253E43">
              <w:t>Referencias:</w:t>
            </w:r>
          </w:p>
        </w:tc>
        <w:tc>
          <w:tcPr>
            <w:tcW w:w="8606" w:type="dxa"/>
          </w:tcPr>
          <w:p w14:paraId="3EE105DC" w14:textId="77777777" w:rsidR="003A29E9" w:rsidRPr="004B0F39" w:rsidRDefault="003A29E9" w:rsidP="00FC1B59">
            <w:pPr>
              <w:rPr>
                <w:bCs/>
              </w:rPr>
            </w:pPr>
            <w:r w:rsidRPr="004B0F39">
              <w:rPr>
                <w:bCs/>
              </w:rPr>
              <w:t>R</w:t>
            </w:r>
            <w:r>
              <w:rPr>
                <w:bCs/>
              </w:rPr>
              <w:t>F7 – RF8</w:t>
            </w:r>
          </w:p>
        </w:tc>
      </w:tr>
      <w:tr w:rsidR="003A29E9" w:rsidRPr="00253E43" w14:paraId="73D03C0D" w14:textId="77777777" w:rsidTr="00FC1B59">
        <w:trPr>
          <w:trHeight w:val="74"/>
        </w:trPr>
        <w:tc>
          <w:tcPr>
            <w:tcW w:w="10024" w:type="dxa"/>
            <w:gridSpan w:val="2"/>
            <w:shd w:val="clear" w:color="auto" w:fill="D0CECE" w:themeFill="background2" w:themeFillShade="E6"/>
          </w:tcPr>
          <w:p w14:paraId="63C41115" w14:textId="77777777" w:rsidR="003A29E9" w:rsidRPr="001F316D" w:rsidRDefault="003A29E9" w:rsidP="003A29E9">
            <w:pPr>
              <w:rPr>
                <w:color w:val="FF0000"/>
              </w:rPr>
            </w:pPr>
          </w:p>
        </w:tc>
      </w:tr>
      <w:tr w:rsidR="003A29E9" w:rsidRPr="00253E43" w14:paraId="30EAC3DD" w14:textId="77777777" w:rsidTr="00FC1B59">
        <w:tc>
          <w:tcPr>
            <w:tcW w:w="1418" w:type="dxa"/>
          </w:tcPr>
          <w:p w14:paraId="169CAE5E" w14:textId="77777777" w:rsidR="003A29E9" w:rsidRPr="00253E43" w:rsidRDefault="003A29E9" w:rsidP="003A29E9">
            <w:r w:rsidRPr="00253E43">
              <w:t>Nombre</w:t>
            </w:r>
          </w:p>
        </w:tc>
        <w:tc>
          <w:tcPr>
            <w:tcW w:w="8606" w:type="dxa"/>
          </w:tcPr>
          <w:p w14:paraId="13DA1881" w14:textId="77777777" w:rsidR="003A29E9" w:rsidRPr="004B0F39" w:rsidRDefault="003A29E9" w:rsidP="003A29E9">
            <w:pPr>
              <w:rPr>
                <w:b/>
              </w:rPr>
            </w:pPr>
            <w:r w:rsidRPr="004B0F39">
              <w:rPr>
                <w:b/>
              </w:rPr>
              <w:t>logout</w:t>
            </w:r>
          </w:p>
        </w:tc>
      </w:tr>
      <w:tr w:rsidR="003A29E9" w:rsidRPr="00253E43" w14:paraId="67BEAED4" w14:textId="77777777" w:rsidTr="00FC1B59">
        <w:tc>
          <w:tcPr>
            <w:tcW w:w="1418" w:type="dxa"/>
          </w:tcPr>
          <w:p w14:paraId="3968B533" w14:textId="77777777" w:rsidR="003A29E9" w:rsidRPr="00253E43" w:rsidRDefault="003A29E9" w:rsidP="003A29E9">
            <w:r w:rsidRPr="00253E43">
              <w:t>Actores:</w:t>
            </w:r>
          </w:p>
        </w:tc>
        <w:tc>
          <w:tcPr>
            <w:tcW w:w="8606" w:type="dxa"/>
          </w:tcPr>
          <w:p w14:paraId="00FC3D0C" w14:textId="77777777" w:rsidR="003A29E9" w:rsidRPr="004B0F39" w:rsidRDefault="003A29E9" w:rsidP="003A29E9">
            <w:r w:rsidRPr="004B0F39">
              <w:t>Administrador</w:t>
            </w:r>
          </w:p>
        </w:tc>
      </w:tr>
      <w:tr w:rsidR="003A29E9" w:rsidRPr="00253E43" w14:paraId="0AC09438" w14:textId="77777777" w:rsidTr="00FC1B59">
        <w:tc>
          <w:tcPr>
            <w:tcW w:w="1418" w:type="dxa"/>
          </w:tcPr>
          <w:p w14:paraId="1945E112" w14:textId="77777777" w:rsidR="003A29E9" w:rsidRPr="00253E43" w:rsidRDefault="003A29E9" w:rsidP="003A29E9">
            <w:r w:rsidRPr="00253E43">
              <w:t>Función:</w:t>
            </w:r>
          </w:p>
        </w:tc>
        <w:tc>
          <w:tcPr>
            <w:tcW w:w="8606" w:type="dxa"/>
          </w:tcPr>
          <w:p w14:paraId="28D83D9E" w14:textId="77777777" w:rsidR="003A29E9" w:rsidRPr="004B0F39" w:rsidRDefault="003A29E9" w:rsidP="003A29E9">
            <w:r w:rsidRPr="004B0F39">
              <w:t>Salida del sistema.</w:t>
            </w:r>
          </w:p>
        </w:tc>
      </w:tr>
      <w:tr w:rsidR="003A29E9" w:rsidRPr="00253E43" w14:paraId="626A28F5" w14:textId="77777777" w:rsidTr="00FC1B59">
        <w:tc>
          <w:tcPr>
            <w:tcW w:w="1418" w:type="dxa"/>
          </w:tcPr>
          <w:p w14:paraId="1902D634" w14:textId="77777777" w:rsidR="003A29E9" w:rsidRPr="00253E43" w:rsidRDefault="003A29E9" w:rsidP="003A29E9">
            <w:r w:rsidRPr="00253E43">
              <w:t>Referencias:</w:t>
            </w:r>
          </w:p>
        </w:tc>
        <w:tc>
          <w:tcPr>
            <w:tcW w:w="8606" w:type="dxa"/>
          </w:tcPr>
          <w:p w14:paraId="1CE042AA" w14:textId="77777777" w:rsidR="003A29E9" w:rsidRPr="004B0F39" w:rsidRDefault="003A29E9" w:rsidP="003A29E9">
            <w:r>
              <w:t>RF Todos</w:t>
            </w:r>
          </w:p>
        </w:tc>
      </w:tr>
    </w:tbl>
    <w:p w14:paraId="1DB2177F" w14:textId="77777777" w:rsidR="003A29E9" w:rsidRDefault="003A29E9" w:rsidP="003A29E9"/>
    <w:p w14:paraId="672AAC78" w14:textId="77777777" w:rsidR="003A29E9" w:rsidRDefault="003A29E9">
      <w:pPr>
        <w:spacing w:after="200"/>
        <w:jc w:val="left"/>
        <w:rPr>
          <w:rFonts w:asciiTheme="majorHAnsi" w:eastAsiaTheme="majorEastAsia" w:hAnsiTheme="majorHAnsi" w:cstheme="majorBidi"/>
          <w:b/>
          <w:color w:val="012639" w:themeColor="accent1" w:themeShade="7F"/>
        </w:rPr>
      </w:pPr>
      <w:r>
        <w:br w:type="page"/>
      </w:r>
    </w:p>
    <w:p w14:paraId="267B3480" w14:textId="28B29C80" w:rsidR="00114943" w:rsidRPr="00253E43" w:rsidRDefault="00114943" w:rsidP="00114943">
      <w:pPr>
        <w:pStyle w:val="Ttulo3"/>
      </w:pPr>
      <w:bookmarkStart w:id="78" w:name="_Toc170148342"/>
      <w:bookmarkStart w:id="79" w:name="_Toc170148657"/>
      <w:r>
        <w:lastRenderedPageBreak/>
        <w:t xml:space="preserve">Gestión de </w:t>
      </w:r>
      <w:r w:rsidR="003A29E9">
        <w:t>listados</w:t>
      </w:r>
      <w:bookmarkEnd w:id="78"/>
      <w:bookmarkEnd w:id="79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8"/>
        <w:gridCol w:w="8606"/>
      </w:tblGrid>
      <w:tr w:rsidR="00114943" w:rsidRPr="00253E43" w14:paraId="1F1F4346" w14:textId="77777777" w:rsidTr="00FC1B59">
        <w:tc>
          <w:tcPr>
            <w:tcW w:w="1418" w:type="dxa"/>
          </w:tcPr>
          <w:p w14:paraId="5F99E1FF" w14:textId="77777777" w:rsidR="00114943" w:rsidRPr="00253E43" w:rsidRDefault="00114943" w:rsidP="00FC1B59">
            <w:r w:rsidRPr="00253E43">
              <w:t>Nombre</w:t>
            </w:r>
          </w:p>
        </w:tc>
        <w:tc>
          <w:tcPr>
            <w:tcW w:w="8606" w:type="dxa"/>
          </w:tcPr>
          <w:p w14:paraId="2D7FE920" w14:textId="77777777" w:rsidR="00114943" w:rsidRPr="004B0F39" w:rsidRDefault="00114943" w:rsidP="00FC1B59">
            <w:pPr>
              <w:rPr>
                <w:b/>
              </w:rPr>
            </w:pPr>
            <w:r w:rsidRPr="004B0F39">
              <w:rPr>
                <w:b/>
              </w:rPr>
              <w:t>Login</w:t>
            </w:r>
          </w:p>
        </w:tc>
      </w:tr>
      <w:tr w:rsidR="00114943" w:rsidRPr="00253E43" w14:paraId="1B6D9476" w14:textId="77777777" w:rsidTr="00FC1B59">
        <w:tc>
          <w:tcPr>
            <w:tcW w:w="1418" w:type="dxa"/>
          </w:tcPr>
          <w:p w14:paraId="0D649552" w14:textId="77777777" w:rsidR="00114943" w:rsidRPr="00253E43" w:rsidRDefault="00114943" w:rsidP="00FC1B59">
            <w:r w:rsidRPr="00253E43">
              <w:t>Actores:</w:t>
            </w:r>
          </w:p>
        </w:tc>
        <w:tc>
          <w:tcPr>
            <w:tcW w:w="8606" w:type="dxa"/>
          </w:tcPr>
          <w:p w14:paraId="66C129CD" w14:textId="77777777" w:rsidR="00114943" w:rsidRPr="004B0F39" w:rsidRDefault="00114943" w:rsidP="00FC1B59">
            <w:r w:rsidRPr="004B0F39">
              <w:t>Administrador</w:t>
            </w:r>
          </w:p>
        </w:tc>
      </w:tr>
      <w:tr w:rsidR="00114943" w:rsidRPr="00253E43" w14:paraId="7E6CEF09" w14:textId="77777777" w:rsidTr="00FC1B59">
        <w:tc>
          <w:tcPr>
            <w:tcW w:w="1418" w:type="dxa"/>
          </w:tcPr>
          <w:p w14:paraId="55E5376D" w14:textId="77777777" w:rsidR="00114943" w:rsidRPr="00253E43" w:rsidRDefault="00114943" w:rsidP="00FC1B59">
            <w:r w:rsidRPr="00253E43">
              <w:t>Función:</w:t>
            </w:r>
          </w:p>
        </w:tc>
        <w:tc>
          <w:tcPr>
            <w:tcW w:w="8606" w:type="dxa"/>
          </w:tcPr>
          <w:p w14:paraId="558C3227" w14:textId="77777777" w:rsidR="00114943" w:rsidRPr="004B0F39" w:rsidRDefault="00114943" w:rsidP="00FC1B59">
            <w:r w:rsidRPr="004B0F39">
              <w:t>Da acceso al sistema para poder realizar el resto de acciones.</w:t>
            </w:r>
          </w:p>
        </w:tc>
      </w:tr>
      <w:tr w:rsidR="00114943" w:rsidRPr="00253E43" w14:paraId="0D8CAB25" w14:textId="77777777" w:rsidTr="00FC1B59">
        <w:tc>
          <w:tcPr>
            <w:tcW w:w="1418" w:type="dxa"/>
          </w:tcPr>
          <w:p w14:paraId="341B298D" w14:textId="77777777" w:rsidR="00114943" w:rsidRPr="00253E43" w:rsidRDefault="00114943" w:rsidP="00FC1B59">
            <w:r w:rsidRPr="00253E43">
              <w:t>Referencias:</w:t>
            </w:r>
          </w:p>
        </w:tc>
        <w:tc>
          <w:tcPr>
            <w:tcW w:w="8606" w:type="dxa"/>
          </w:tcPr>
          <w:p w14:paraId="1115D4AD" w14:textId="77777777" w:rsidR="00114943" w:rsidRPr="004B0F39" w:rsidRDefault="00114943" w:rsidP="00FC1B59">
            <w:r w:rsidRPr="004B0F39">
              <w:t>RF - Todos</w:t>
            </w:r>
          </w:p>
        </w:tc>
      </w:tr>
      <w:tr w:rsidR="00114943" w:rsidRPr="00253E43" w14:paraId="3A877D18" w14:textId="77777777" w:rsidTr="00FC1B59">
        <w:trPr>
          <w:trHeight w:val="74"/>
        </w:trPr>
        <w:tc>
          <w:tcPr>
            <w:tcW w:w="10024" w:type="dxa"/>
            <w:gridSpan w:val="2"/>
            <w:shd w:val="clear" w:color="auto" w:fill="D0CECE" w:themeFill="background2" w:themeFillShade="E6"/>
          </w:tcPr>
          <w:p w14:paraId="688E6A0E" w14:textId="77777777" w:rsidR="00114943" w:rsidRPr="001F316D" w:rsidRDefault="00114943" w:rsidP="00FC1B59">
            <w:pPr>
              <w:rPr>
                <w:color w:val="FF0000"/>
              </w:rPr>
            </w:pPr>
          </w:p>
        </w:tc>
      </w:tr>
      <w:tr w:rsidR="00114943" w:rsidRPr="00253E43" w14:paraId="3100D27B" w14:textId="77777777" w:rsidTr="00FC1B59">
        <w:tc>
          <w:tcPr>
            <w:tcW w:w="1418" w:type="dxa"/>
          </w:tcPr>
          <w:p w14:paraId="7AD6CBAB" w14:textId="77777777" w:rsidR="00114943" w:rsidRPr="00253E43" w:rsidRDefault="00114943" w:rsidP="00FC1B59">
            <w:r w:rsidRPr="00253E43">
              <w:t>Nombre</w:t>
            </w:r>
          </w:p>
        </w:tc>
        <w:tc>
          <w:tcPr>
            <w:tcW w:w="8606" w:type="dxa"/>
          </w:tcPr>
          <w:p w14:paraId="1D506A0A" w14:textId="69267A29" w:rsidR="00114943" w:rsidRPr="004B0F39" w:rsidRDefault="00114943" w:rsidP="00FC1B59">
            <w:pPr>
              <w:rPr>
                <w:b/>
              </w:rPr>
            </w:pPr>
            <w:r>
              <w:rPr>
                <w:b/>
              </w:rPr>
              <w:t>Buscar alumno</w:t>
            </w:r>
          </w:p>
        </w:tc>
      </w:tr>
      <w:tr w:rsidR="00114943" w:rsidRPr="00253E43" w14:paraId="7B9D74A1" w14:textId="77777777" w:rsidTr="00FC1B59">
        <w:tc>
          <w:tcPr>
            <w:tcW w:w="1418" w:type="dxa"/>
          </w:tcPr>
          <w:p w14:paraId="07979227" w14:textId="77777777" w:rsidR="00114943" w:rsidRPr="00253E43" w:rsidRDefault="00114943" w:rsidP="00FC1B59">
            <w:r w:rsidRPr="00253E43">
              <w:t>Actores:</w:t>
            </w:r>
          </w:p>
        </w:tc>
        <w:tc>
          <w:tcPr>
            <w:tcW w:w="8606" w:type="dxa"/>
          </w:tcPr>
          <w:p w14:paraId="5CCE90FF" w14:textId="77777777" w:rsidR="00114943" w:rsidRPr="004B0F39" w:rsidRDefault="00114943" w:rsidP="00FC1B59">
            <w:pPr>
              <w:rPr>
                <w:bCs/>
              </w:rPr>
            </w:pPr>
            <w:r w:rsidRPr="004B0F39">
              <w:rPr>
                <w:bCs/>
              </w:rPr>
              <w:t>Administrador</w:t>
            </w:r>
          </w:p>
        </w:tc>
      </w:tr>
      <w:tr w:rsidR="00114943" w:rsidRPr="00253E43" w14:paraId="67609465" w14:textId="77777777" w:rsidTr="00FC1B59">
        <w:tc>
          <w:tcPr>
            <w:tcW w:w="1418" w:type="dxa"/>
          </w:tcPr>
          <w:p w14:paraId="62903734" w14:textId="77777777" w:rsidR="00114943" w:rsidRPr="00253E43" w:rsidRDefault="00114943" w:rsidP="00FC1B59">
            <w:r w:rsidRPr="00253E43">
              <w:t>Función:</w:t>
            </w:r>
          </w:p>
        </w:tc>
        <w:tc>
          <w:tcPr>
            <w:tcW w:w="8606" w:type="dxa"/>
          </w:tcPr>
          <w:p w14:paraId="51A2A353" w14:textId="77777777" w:rsidR="00114943" w:rsidRPr="004B0F39" w:rsidRDefault="00114943" w:rsidP="00FC1B59">
            <w:pPr>
              <w:rPr>
                <w:bCs/>
              </w:rPr>
            </w:pPr>
            <w:r>
              <w:rPr>
                <w:bCs/>
              </w:rPr>
              <w:t>Seleccionar el conjunto de alumnos o alumno sobre el que realizar la modificación, visualización de los datos</w:t>
            </w:r>
          </w:p>
        </w:tc>
      </w:tr>
      <w:tr w:rsidR="00114943" w:rsidRPr="00253E43" w14:paraId="4F655514" w14:textId="77777777" w:rsidTr="00FC1B59">
        <w:tc>
          <w:tcPr>
            <w:tcW w:w="1418" w:type="dxa"/>
          </w:tcPr>
          <w:p w14:paraId="7F29E072" w14:textId="77777777" w:rsidR="00114943" w:rsidRPr="00253E43" w:rsidRDefault="00114943" w:rsidP="00FC1B59">
            <w:r w:rsidRPr="00253E43">
              <w:t>Referencias:</w:t>
            </w:r>
          </w:p>
        </w:tc>
        <w:tc>
          <w:tcPr>
            <w:tcW w:w="8606" w:type="dxa"/>
          </w:tcPr>
          <w:p w14:paraId="04947BFD" w14:textId="3652A2E5" w:rsidR="00114943" w:rsidRPr="004B0F39" w:rsidRDefault="00114943" w:rsidP="00FC1B59">
            <w:pPr>
              <w:rPr>
                <w:bCs/>
              </w:rPr>
            </w:pPr>
            <w:r w:rsidRPr="004B0F39">
              <w:rPr>
                <w:bCs/>
              </w:rPr>
              <w:t>R</w:t>
            </w:r>
            <w:r>
              <w:rPr>
                <w:bCs/>
              </w:rPr>
              <w:t>F</w:t>
            </w:r>
            <w:r w:rsidR="003A29E9">
              <w:rPr>
                <w:bCs/>
              </w:rPr>
              <w:t>7</w:t>
            </w:r>
            <w:r>
              <w:rPr>
                <w:bCs/>
              </w:rPr>
              <w:t xml:space="preserve"> – RF</w:t>
            </w:r>
            <w:r w:rsidR="003A29E9">
              <w:rPr>
                <w:bCs/>
              </w:rPr>
              <w:t>8</w:t>
            </w:r>
          </w:p>
        </w:tc>
      </w:tr>
      <w:tr w:rsidR="00114943" w:rsidRPr="00253E43" w14:paraId="5A8798EC" w14:textId="77777777" w:rsidTr="00FC1B59">
        <w:trPr>
          <w:trHeight w:val="74"/>
        </w:trPr>
        <w:tc>
          <w:tcPr>
            <w:tcW w:w="10024" w:type="dxa"/>
            <w:gridSpan w:val="2"/>
            <w:shd w:val="clear" w:color="auto" w:fill="D0CECE" w:themeFill="background2" w:themeFillShade="E6"/>
          </w:tcPr>
          <w:p w14:paraId="7D7DB4A2" w14:textId="77777777" w:rsidR="00114943" w:rsidRPr="004B0F39" w:rsidRDefault="00114943" w:rsidP="00FC1B59">
            <w:pPr>
              <w:rPr>
                <w:bCs/>
              </w:rPr>
            </w:pPr>
          </w:p>
        </w:tc>
      </w:tr>
      <w:tr w:rsidR="00114943" w:rsidRPr="00253E43" w14:paraId="0D231BB3" w14:textId="77777777" w:rsidTr="00FC1B59">
        <w:tc>
          <w:tcPr>
            <w:tcW w:w="1418" w:type="dxa"/>
          </w:tcPr>
          <w:p w14:paraId="1F026922" w14:textId="77777777" w:rsidR="00114943" w:rsidRPr="00253E43" w:rsidRDefault="00114943" w:rsidP="00FC1B59">
            <w:r w:rsidRPr="00253E43">
              <w:t>Nombre</w:t>
            </w:r>
          </w:p>
        </w:tc>
        <w:tc>
          <w:tcPr>
            <w:tcW w:w="8606" w:type="dxa"/>
          </w:tcPr>
          <w:p w14:paraId="3A87F732" w14:textId="5931C5B3" w:rsidR="00114943" w:rsidRPr="004B0F39" w:rsidRDefault="00114943" w:rsidP="00FC1B59">
            <w:pPr>
              <w:rPr>
                <w:b/>
              </w:rPr>
            </w:pPr>
            <w:r>
              <w:rPr>
                <w:b/>
              </w:rPr>
              <w:t>Listados</w:t>
            </w:r>
          </w:p>
        </w:tc>
      </w:tr>
      <w:tr w:rsidR="00114943" w:rsidRPr="00253E43" w14:paraId="331CBA24" w14:textId="77777777" w:rsidTr="00FC1B59">
        <w:tc>
          <w:tcPr>
            <w:tcW w:w="1418" w:type="dxa"/>
          </w:tcPr>
          <w:p w14:paraId="16EA5009" w14:textId="77777777" w:rsidR="00114943" w:rsidRPr="00253E43" w:rsidRDefault="00114943" w:rsidP="00FC1B59">
            <w:r w:rsidRPr="00253E43">
              <w:t>Actores:</w:t>
            </w:r>
          </w:p>
        </w:tc>
        <w:tc>
          <w:tcPr>
            <w:tcW w:w="8606" w:type="dxa"/>
          </w:tcPr>
          <w:p w14:paraId="360D30FA" w14:textId="77777777" w:rsidR="00114943" w:rsidRPr="004B0F39" w:rsidRDefault="00114943" w:rsidP="00FC1B59">
            <w:pPr>
              <w:rPr>
                <w:bCs/>
              </w:rPr>
            </w:pPr>
            <w:r w:rsidRPr="004B0F39">
              <w:rPr>
                <w:bCs/>
              </w:rPr>
              <w:t>Administrador</w:t>
            </w:r>
          </w:p>
        </w:tc>
      </w:tr>
      <w:tr w:rsidR="00114943" w:rsidRPr="00253E43" w14:paraId="649CC568" w14:textId="77777777" w:rsidTr="00FC1B59">
        <w:tc>
          <w:tcPr>
            <w:tcW w:w="1418" w:type="dxa"/>
          </w:tcPr>
          <w:p w14:paraId="701DD051" w14:textId="77777777" w:rsidR="00114943" w:rsidRPr="00253E43" w:rsidRDefault="00114943" w:rsidP="00FC1B59">
            <w:r w:rsidRPr="00253E43">
              <w:t>Función:</w:t>
            </w:r>
          </w:p>
        </w:tc>
        <w:tc>
          <w:tcPr>
            <w:tcW w:w="8606" w:type="dxa"/>
          </w:tcPr>
          <w:p w14:paraId="42CD9A14" w14:textId="23FA570D" w:rsidR="00114943" w:rsidRPr="004B0F39" w:rsidRDefault="00114943" w:rsidP="00FC1B59">
            <w:pPr>
              <w:rPr>
                <w:bCs/>
              </w:rPr>
            </w:pPr>
            <w:r>
              <w:rPr>
                <w:bCs/>
              </w:rPr>
              <w:t>Se generarán listados de todo tipo: libros, prestamos, por curso, materias, estado.</w:t>
            </w:r>
          </w:p>
        </w:tc>
      </w:tr>
      <w:tr w:rsidR="00114943" w:rsidRPr="00253E43" w14:paraId="7C837BCA" w14:textId="77777777" w:rsidTr="00FC1B59">
        <w:tc>
          <w:tcPr>
            <w:tcW w:w="1418" w:type="dxa"/>
          </w:tcPr>
          <w:p w14:paraId="6D4E264F" w14:textId="77777777" w:rsidR="00114943" w:rsidRPr="00253E43" w:rsidRDefault="00114943" w:rsidP="00114943">
            <w:r w:rsidRPr="00253E43">
              <w:t>Referencias:</w:t>
            </w:r>
          </w:p>
        </w:tc>
        <w:tc>
          <w:tcPr>
            <w:tcW w:w="8606" w:type="dxa"/>
          </w:tcPr>
          <w:p w14:paraId="6A208461" w14:textId="75D5A94C" w:rsidR="00114943" w:rsidRPr="004B0F39" w:rsidRDefault="00114943" w:rsidP="00114943">
            <w:pPr>
              <w:rPr>
                <w:bCs/>
              </w:rPr>
            </w:pPr>
            <w:r w:rsidRPr="004B0F39">
              <w:rPr>
                <w:bCs/>
              </w:rPr>
              <w:t>R</w:t>
            </w:r>
            <w:r>
              <w:rPr>
                <w:bCs/>
              </w:rPr>
              <w:t>F7 – RF8</w:t>
            </w:r>
          </w:p>
        </w:tc>
      </w:tr>
      <w:tr w:rsidR="00114943" w:rsidRPr="00253E43" w14:paraId="2A5369C9" w14:textId="77777777" w:rsidTr="00FC1B59">
        <w:trPr>
          <w:trHeight w:val="74"/>
        </w:trPr>
        <w:tc>
          <w:tcPr>
            <w:tcW w:w="10024" w:type="dxa"/>
            <w:gridSpan w:val="2"/>
            <w:shd w:val="clear" w:color="auto" w:fill="D0CECE" w:themeFill="background2" w:themeFillShade="E6"/>
          </w:tcPr>
          <w:p w14:paraId="67EA8093" w14:textId="77777777" w:rsidR="00114943" w:rsidRPr="001F316D" w:rsidRDefault="00114943" w:rsidP="00FC1B59">
            <w:pPr>
              <w:rPr>
                <w:color w:val="FF0000"/>
              </w:rPr>
            </w:pPr>
          </w:p>
        </w:tc>
      </w:tr>
      <w:tr w:rsidR="00114943" w:rsidRPr="00253E43" w14:paraId="53DC48ED" w14:textId="77777777" w:rsidTr="00FC1B59">
        <w:tc>
          <w:tcPr>
            <w:tcW w:w="1418" w:type="dxa"/>
          </w:tcPr>
          <w:p w14:paraId="5D0E0A73" w14:textId="77777777" w:rsidR="00114943" w:rsidRPr="00253E43" w:rsidRDefault="00114943" w:rsidP="00FC1B59">
            <w:r w:rsidRPr="00253E43">
              <w:t>Nombre</w:t>
            </w:r>
          </w:p>
        </w:tc>
        <w:tc>
          <w:tcPr>
            <w:tcW w:w="8606" w:type="dxa"/>
          </w:tcPr>
          <w:p w14:paraId="7EB3D416" w14:textId="77777777" w:rsidR="00114943" w:rsidRPr="004B0F39" w:rsidRDefault="00114943" w:rsidP="00FC1B59">
            <w:pPr>
              <w:rPr>
                <w:b/>
              </w:rPr>
            </w:pPr>
            <w:r w:rsidRPr="004B0F39">
              <w:rPr>
                <w:b/>
              </w:rPr>
              <w:t>logout</w:t>
            </w:r>
          </w:p>
        </w:tc>
      </w:tr>
      <w:tr w:rsidR="00114943" w:rsidRPr="00253E43" w14:paraId="25FA4CB1" w14:textId="77777777" w:rsidTr="00FC1B59">
        <w:tc>
          <w:tcPr>
            <w:tcW w:w="1418" w:type="dxa"/>
          </w:tcPr>
          <w:p w14:paraId="44E68C88" w14:textId="77777777" w:rsidR="00114943" w:rsidRPr="00253E43" w:rsidRDefault="00114943" w:rsidP="00FC1B59">
            <w:r w:rsidRPr="00253E43">
              <w:t>Actores:</w:t>
            </w:r>
          </w:p>
        </w:tc>
        <w:tc>
          <w:tcPr>
            <w:tcW w:w="8606" w:type="dxa"/>
          </w:tcPr>
          <w:p w14:paraId="5BAA0E7A" w14:textId="77777777" w:rsidR="00114943" w:rsidRPr="004B0F39" w:rsidRDefault="00114943" w:rsidP="00FC1B59">
            <w:r w:rsidRPr="004B0F39">
              <w:t>Administrador</w:t>
            </w:r>
          </w:p>
        </w:tc>
      </w:tr>
      <w:tr w:rsidR="00114943" w:rsidRPr="00253E43" w14:paraId="4D6933F5" w14:textId="77777777" w:rsidTr="00FC1B59">
        <w:tc>
          <w:tcPr>
            <w:tcW w:w="1418" w:type="dxa"/>
          </w:tcPr>
          <w:p w14:paraId="0E5CEB22" w14:textId="77777777" w:rsidR="00114943" w:rsidRPr="00253E43" w:rsidRDefault="00114943" w:rsidP="00FC1B59">
            <w:r w:rsidRPr="00253E43">
              <w:t>Función:</w:t>
            </w:r>
          </w:p>
        </w:tc>
        <w:tc>
          <w:tcPr>
            <w:tcW w:w="8606" w:type="dxa"/>
          </w:tcPr>
          <w:p w14:paraId="1DB5401C" w14:textId="77777777" w:rsidR="00114943" w:rsidRPr="004B0F39" w:rsidRDefault="00114943" w:rsidP="00FC1B59">
            <w:r w:rsidRPr="004B0F39">
              <w:t>Salida del sistema.</w:t>
            </w:r>
          </w:p>
        </w:tc>
      </w:tr>
      <w:tr w:rsidR="00114943" w:rsidRPr="00253E43" w14:paraId="44667E92" w14:textId="77777777" w:rsidTr="00FC1B59">
        <w:tc>
          <w:tcPr>
            <w:tcW w:w="1418" w:type="dxa"/>
          </w:tcPr>
          <w:p w14:paraId="57FB2A46" w14:textId="77777777" w:rsidR="00114943" w:rsidRPr="00253E43" w:rsidRDefault="00114943" w:rsidP="00FC1B59">
            <w:r w:rsidRPr="00253E43">
              <w:t>Referencias:</w:t>
            </w:r>
          </w:p>
        </w:tc>
        <w:tc>
          <w:tcPr>
            <w:tcW w:w="8606" w:type="dxa"/>
          </w:tcPr>
          <w:p w14:paraId="5991AB53" w14:textId="77777777" w:rsidR="00114943" w:rsidRPr="004B0F39" w:rsidRDefault="00114943" w:rsidP="00FC1B59">
            <w:r>
              <w:t>RF Todos</w:t>
            </w:r>
          </w:p>
        </w:tc>
      </w:tr>
    </w:tbl>
    <w:p w14:paraId="2B1284B3" w14:textId="77777777" w:rsidR="00114943" w:rsidRDefault="00114943" w:rsidP="00114943"/>
    <w:p w14:paraId="06703648" w14:textId="32BBFED3" w:rsidR="001528C8" w:rsidRPr="00253E43" w:rsidRDefault="001528C8" w:rsidP="001528C8">
      <w:pPr>
        <w:pStyle w:val="Ttulo3"/>
      </w:pPr>
      <w:bookmarkStart w:id="80" w:name="_Toc170148343"/>
      <w:bookmarkStart w:id="81" w:name="_Toc170148658"/>
      <w:r>
        <w:t>Preservar los datos</w:t>
      </w:r>
      <w:bookmarkEnd w:id="80"/>
      <w:bookmarkEnd w:id="8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8"/>
        <w:gridCol w:w="8606"/>
      </w:tblGrid>
      <w:tr w:rsidR="001528C8" w:rsidRPr="00253E43" w14:paraId="2F44C1D1" w14:textId="77777777" w:rsidTr="00FC1B59">
        <w:tc>
          <w:tcPr>
            <w:tcW w:w="1418" w:type="dxa"/>
          </w:tcPr>
          <w:p w14:paraId="19DF15A4" w14:textId="77777777" w:rsidR="001528C8" w:rsidRPr="00253E43" w:rsidRDefault="001528C8" w:rsidP="00FC1B59">
            <w:r w:rsidRPr="00253E43">
              <w:t>Nombre</w:t>
            </w:r>
          </w:p>
        </w:tc>
        <w:tc>
          <w:tcPr>
            <w:tcW w:w="8606" w:type="dxa"/>
          </w:tcPr>
          <w:p w14:paraId="1E4DF1DF" w14:textId="77777777" w:rsidR="001528C8" w:rsidRPr="004B0F39" w:rsidRDefault="001528C8" w:rsidP="00FC1B59">
            <w:pPr>
              <w:rPr>
                <w:b/>
              </w:rPr>
            </w:pPr>
            <w:r w:rsidRPr="004B0F39">
              <w:rPr>
                <w:b/>
              </w:rPr>
              <w:t>Login</w:t>
            </w:r>
          </w:p>
        </w:tc>
      </w:tr>
      <w:tr w:rsidR="001528C8" w:rsidRPr="00253E43" w14:paraId="735A998A" w14:textId="77777777" w:rsidTr="00FC1B59">
        <w:tc>
          <w:tcPr>
            <w:tcW w:w="1418" w:type="dxa"/>
          </w:tcPr>
          <w:p w14:paraId="7BCC458A" w14:textId="77777777" w:rsidR="001528C8" w:rsidRPr="00253E43" w:rsidRDefault="001528C8" w:rsidP="00FC1B59">
            <w:r w:rsidRPr="00253E43">
              <w:t>Actores:</w:t>
            </w:r>
          </w:p>
        </w:tc>
        <w:tc>
          <w:tcPr>
            <w:tcW w:w="8606" w:type="dxa"/>
          </w:tcPr>
          <w:p w14:paraId="6694BE6F" w14:textId="77777777" w:rsidR="001528C8" w:rsidRPr="004B0F39" w:rsidRDefault="001528C8" w:rsidP="00FC1B59">
            <w:r w:rsidRPr="004B0F39">
              <w:t>Administrador</w:t>
            </w:r>
          </w:p>
        </w:tc>
      </w:tr>
      <w:tr w:rsidR="001528C8" w:rsidRPr="00253E43" w14:paraId="12481581" w14:textId="77777777" w:rsidTr="00FC1B59">
        <w:tc>
          <w:tcPr>
            <w:tcW w:w="1418" w:type="dxa"/>
          </w:tcPr>
          <w:p w14:paraId="75C12E94" w14:textId="77777777" w:rsidR="001528C8" w:rsidRPr="00253E43" w:rsidRDefault="001528C8" w:rsidP="00FC1B59">
            <w:r w:rsidRPr="00253E43">
              <w:t>Función:</w:t>
            </w:r>
          </w:p>
        </w:tc>
        <w:tc>
          <w:tcPr>
            <w:tcW w:w="8606" w:type="dxa"/>
          </w:tcPr>
          <w:p w14:paraId="0F24CFE4" w14:textId="77777777" w:rsidR="001528C8" w:rsidRPr="004B0F39" w:rsidRDefault="001528C8" w:rsidP="00FC1B59">
            <w:r w:rsidRPr="004B0F39">
              <w:t>Da acceso al sistema para poder realizar el resto de acciones.</w:t>
            </w:r>
          </w:p>
        </w:tc>
      </w:tr>
      <w:tr w:rsidR="001528C8" w:rsidRPr="00253E43" w14:paraId="23160D8E" w14:textId="77777777" w:rsidTr="00FC1B59">
        <w:tc>
          <w:tcPr>
            <w:tcW w:w="1418" w:type="dxa"/>
          </w:tcPr>
          <w:p w14:paraId="726DA7C3" w14:textId="77777777" w:rsidR="001528C8" w:rsidRPr="00253E43" w:rsidRDefault="001528C8" w:rsidP="00FC1B59">
            <w:r w:rsidRPr="00253E43">
              <w:t>Referencias:</w:t>
            </w:r>
          </w:p>
        </w:tc>
        <w:tc>
          <w:tcPr>
            <w:tcW w:w="8606" w:type="dxa"/>
          </w:tcPr>
          <w:p w14:paraId="73C9E2FE" w14:textId="77777777" w:rsidR="001528C8" w:rsidRPr="004B0F39" w:rsidRDefault="001528C8" w:rsidP="00FC1B59">
            <w:r w:rsidRPr="004B0F39">
              <w:t>RF - Todos</w:t>
            </w:r>
          </w:p>
        </w:tc>
      </w:tr>
      <w:tr w:rsidR="001528C8" w:rsidRPr="00253E43" w14:paraId="0C752EBE" w14:textId="77777777" w:rsidTr="00FC1B59">
        <w:trPr>
          <w:trHeight w:val="74"/>
        </w:trPr>
        <w:tc>
          <w:tcPr>
            <w:tcW w:w="10024" w:type="dxa"/>
            <w:gridSpan w:val="2"/>
            <w:shd w:val="clear" w:color="auto" w:fill="D0CECE" w:themeFill="background2" w:themeFillShade="E6"/>
          </w:tcPr>
          <w:p w14:paraId="2012CDFD" w14:textId="77777777" w:rsidR="001528C8" w:rsidRPr="001F316D" w:rsidRDefault="001528C8" w:rsidP="00FC1B59">
            <w:pPr>
              <w:rPr>
                <w:color w:val="FF0000"/>
              </w:rPr>
            </w:pPr>
          </w:p>
        </w:tc>
      </w:tr>
      <w:tr w:rsidR="001528C8" w:rsidRPr="00253E43" w14:paraId="556ED56F" w14:textId="77777777" w:rsidTr="00FC1B59">
        <w:tc>
          <w:tcPr>
            <w:tcW w:w="1418" w:type="dxa"/>
          </w:tcPr>
          <w:p w14:paraId="068EDB9C" w14:textId="77777777" w:rsidR="001528C8" w:rsidRPr="00253E43" w:rsidRDefault="001528C8" w:rsidP="00FC1B59">
            <w:r w:rsidRPr="00253E43">
              <w:t>Nombre</w:t>
            </w:r>
          </w:p>
        </w:tc>
        <w:tc>
          <w:tcPr>
            <w:tcW w:w="8606" w:type="dxa"/>
          </w:tcPr>
          <w:p w14:paraId="318BA612" w14:textId="61CC4337" w:rsidR="001528C8" w:rsidRPr="004B0F39" w:rsidRDefault="001528C8" w:rsidP="00FC1B59">
            <w:pPr>
              <w:rPr>
                <w:b/>
              </w:rPr>
            </w:pPr>
            <w:r>
              <w:rPr>
                <w:b/>
              </w:rPr>
              <w:t>Exportar todos los datos</w:t>
            </w:r>
          </w:p>
        </w:tc>
      </w:tr>
      <w:tr w:rsidR="001528C8" w:rsidRPr="00253E43" w14:paraId="4C399A1D" w14:textId="77777777" w:rsidTr="00FC1B59">
        <w:tc>
          <w:tcPr>
            <w:tcW w:w="1418" w:type="dxa"/>
          </w:tcPr>
          <w:p w14:paraId="17FED573" w14:textId="77777777" w:rsidR="001528C8" w:rsidRPr="00253E43" w:rsidRDefault="001528C8" w:rsidP="00FC1B59">
            <w:r w:rsidRPr="00253E43">
              <w:t>Actores:</w:t>
            </w:r>
          </w:p>
        </w:tc>
        <w:tc>
          <w:tcPr>
            <w:tcW w:w="8606" w:type="dxa"/>
          </w:tcPr>
          <w:p w14:paraId="264F5341" w14:textId="77777777" w:rsidR="001528C8" w:rsidRPr="004B0F39" w:rsidRDefault="001528C8" w:rsidP="00FC1B59">
            <w:pPr>
              <w:rPr>
                <w:bCs/>
              </w:rPr>
            </w:pPr>
            <w:r w:rsidRPr="004B0F39">
              <w:rPr>
                <w:bCs/>
              </w:rPr>
              <w:t>Administrador</w:t>
            </w:r>
          </w:p>
        </w:tc>
      </w:tr>
      <w:tr w:rsidR="001528C8" w:rsidRPr="00253E43" w14:paraId="1A20A187" w14:textId="77777777" w:rsidTr="00FC1B59">
        <w:tc>
          <w:tcPr>
            <w:tcW w:w="1418" w:type="dxa"/>
          </w:tcPr>
          <w:p w14:paraId="58DA1889" w14:textId="77777777" w:rsidR="001528C8" w:rsidRPr="00253E43" w:rsidRDefault="001528C8" w:rsidP="00FC1B59">
            <w:r w:rsidRPr="00253E43">
              <w:t>Función:</w:t>
            </w:r>
          </w:p>
        </w:tc>
        <w:tc>
          <w:tcPr>
            <w:tcW w:w="8606" w:type="dxa"/>
          </w:tcPr>
          <w:p w14:paraId="41EC1CFB" w14:textId="08ED1D51" w:rsidR="001528C8" w:rsidRPr="004B0F39" w:rsidRDefault="001528C8" w:rsidP="00FC1B59">
            <w:pPr>
              <w:rPr>
                <w:bCs/>
              </w:rPr>
            </w:pPr>
            <w:r>
              <w:rPr>
                <w:bCs/>
              </w:rPr>
              <w:t>Se generará un fichero SQL-92 para preservar los datos. Se dará la posibilidad de exportarlos a csv también.</w:t>
            </w:r>
          </w:p>
        </w:tc>
      </w:tr>
      <w:tr w:rsidR="001528C8" w:rsidRPr="00253E43" w14:paraId="3C28D6BD" w14:textId="77777777" w:rsidTr="00FC1B59">
        <w:tc>
          <w:tcPr>
            <w:tcW w:w="1418" w:type="dxa"/>
          </w:tcPr>
          <w:p w14:paraId="70E1716F" w14:textId="77777777" w:rsidR="001528C8" w:rsidRPr="00253E43" w:rsidRDefault="001528C8" w:rsidP="00FC1B59">
            <w:r w:rsidRPr="00253E43">
              <w:t>Referencias:</w:t>
            </w:r>
          </w:p>
        </w:tc>
        <w:tc>
          <w:tcPr>
            <w:tcW w:w="8606" w:type="dxa"/>
          </w:tcPr>
          <w:p w14:paraId="13C9B4C6" w14:textId="4A54DD89" w:rsidR="001528C8" w:rsidRPr="004B0F39" w:rsidRDefault="001528C8" w:rsidP="00FC1B59">
            <w:pPr>
              <w:rPr>
                <w:bCs/>
              </w:rPr>
            </w:pPr>
            <w:r w:rsidRPr="004B0F39">
              <w:rPr>
                <w:bCs/>
              </w:rPr>
              <w:t>R</w:t>
            </w:r>
            <w:r>
              <w:rPr>
                <w:bCs/>
              </w:rPr>
              <w:t>F9 – RF10</w:t>
            </w:r>
          </w:p>
        </w:tc>
      </w:tr>
      <w:tr w:rsidR="001528C8" w:rsidRPr="00253E43" w14:paraId="1FA87953" w14:textId="77777777" w:rsidTr="00FC1B59">
        <w:trPr>
          <w:trHeight w:val="74"/>
        </w:trPr>
        <w:tc>
          <w:tcPr>
            <w:tcW w:w="10024" w:type="dxa"/>
            <w:gridSpan w:val="2"/>
            <w:shd w:val="clear" w:color="auto" w:fill="D0CECE" w:themeFill="background2" w:themeFillShade="E6"/>
          </w:tcPr>
          <w:p w14:paraId="05C2DD17" w14:textId="77777777" w:rsidR="001528C8" w:rsidRPr="004B0F39" w:rsidRDefault="001528C8" w:rsidP="00FC1B59">
            <w:pPr>
              <w:rPr>
                <w:bCs/>
              </w:rPr>
            </w:pPr>
          </w:p>
        </w:tc>
      </w:tr>
      <w:tr w:rsidR="001528C8" w:rsidRPr="00253E43" w14:paraId="2E58AA26" w14:textId="77777777" w:rsidTr="00FC1B59">
        <w:tc>
          <w:tcPr>
            <w:tcW w:w="1418" w:type="dxa"/>
          </w:tcPr>
          <w:p w14:paraId="1D4320F3" w14:textId="77777777" w:rsidR="001528C8" w:rsidRPr="00253E43" w:rsidRDefault="001528C8" w:rsidP="00FC1B59">
            <w:r w:rsidRPr="00253E43">
              <w:t>Nombre</w:t>
            </w:r>
          </w:p>
        </w:tc>
        <w:tc>
          <w:tcPr>
            <w:tcW w:w="8606" w:type="dxa"/>
          </w:tcPr>
          <w:p w14:paraId="3353BBCE" w14:textId="09254226" w:rsidR="001528C8" w:rsidRPr="004B0F39" w:rsidRDefault="009E53B6" w:rsidP="00FC1B59">
            <w:pPr>
              <w:rPr>
                <w:b/>
              </w:rPr>
            </w:pPr>
            <w:r>
              <w:rPr>
                <w:b/>
              </w:rPr>
              <w:t>Selección de datos</w:t>
            </w:r>
          </w:p>
        </w:tc>
      </w:tr>
      <w:tr w:rsidR="001528C8" w:rsidRPr="00253E43" w14:paraId="3D5500AC" w14:textId="77777777" w:rsidTr="00FC1B59">
        <w:tc>
          <w:tcPr>
            <w:tcW w:w="1418" w:type="dxa"/>
          </w:tcPr>
          <w:p w14:paraId="1A844541" w14:textId="77777777" w:rsidR="001528C8" w:rsidRPr="00253E43" w:rsidRDefault="001528C8" w:rsidP="00FC1B59">
            <w:r w:rsidRPr="00253E43">
              <w:t>Actores:</w:t>
            </w:r>
          </w:p>
        </w:tc>
        <w:tc>
          <w:tcPr>
            <w:tcW w:w="8606" w:type="dxa"/>
          </w:tcPr>
          <w:p w14:paraId="5F619319" w14:textId="77777777" w:rsidR="001528C8" w:rsidRPr="004B0F39" w:rsidRDefault="001528C8" w:rsidP="00FC1B59">
            <w:pPr>
              <w:rPr>
                <w:bCs/>
              </w:rPr>
            </w:pPr>
            <w:r w:rsidRPr="004B0F39">
              <w:rPr>
                <w:bCs/>
              </w:rPr>
              <w:t>Administrador</w:t>
            </w:r>
          </w:p>
        </w:tc>
      </w:tr>
      <w:tr w:rsidR="001528C8" w:rsidRPr="00253E43" w14:paraId="1145BD3E" w14:textId="77777777" w:rsidTr="00FC1B59">
        <w:tc>
          <w:tcPr>
            <w:tcW w:w="1418" w:type="dxa"/>
          </w:tcPr>
          <w:p w14:paraId="0107911E" w14:textId="77777777" w:rsidR="001528C8" w:rsidRPr="00253E43" w:rsidRDefault="001528C8" w:rsidP="00FC1B59">
            <w:r w:rsidRPr="00253E43">
              <w:t>Función:</w:t>
            </w:r>
          </w:p>
        </w:tc>
        <w:tc>
          <w:tcPr>
            <w:tcW w:w="8606" w:type="dxa"/>
          </w:tcPr>
          <w:p w14:paraId="1A56DC14" w14:textId="4AED011C" w:rsidR="001528C8" w:rsidRPr="004B0F39" w:rsidRDefault="009E53B6" w:rsidP="00FC1B59">
            <w:pPr>
              <w:rPr>
                <w:bCs/>
              </w:rPr>
            </w:pPr>
            <w:r>
              <w:rPr>
                <w:bCs/>
              </w:rPr>
              <w:t>Se mostrarán todas las tablas para determinar cuáles se van a preservar</w:t>
            </w:r>
          </w:p>
        </w:tc>
      </w:tr>
      <w:tr w:rsidR="001528C8" w:rsidRPr="00253E43" w14:paraId="2CB3C605" w14:textId="77777777" w:rsidTr="00FC1B59">
        <w:tc>
          <w:tcPr>
            <w:tcW w:w="1418" w:type="dxa"/>
          </w:tcPr>
          <w:p w14:paraId="3B79A790" w14:textId="77777777" w:rsidR="001528C8" w:rsidRPr="00253E43" w:rsidRDefault="001528C8" w:rsidP="00FC1B59">
            <w:r w:rsidRPr="00253E43">
              <w:t>Referencias:</w:t>
            </w:r>
          </w:p>
        </w:tc>
        <w:tc>
          <w:tcPr>
            <w:tcW w:w="8606" w:type="dxa"/>
          </w:tcPr>
          <w:p w14:paraId="451E0BB4" w14:textId="3B8C826B" w:rsidR="001528C8" w:rsidRPr="004B0F39" w:rsidRDefault="001528C8" w:rsidP="00FC1B59">
            <w:pPr>
              <w:rPr>
                <w:bCs/>
              </w:rPr>
            </w:pPr>
            <w:r w:rsidRPr="004B0F39">
              <w:rPr>
                <w:bCs/>
              </w:rPr>
              <w:t>R</w:t>
            </w:r>
            <w:r>
              <w:rPr>
                <w:bCs/>
              </w:rPr>
              <w:t>F</w:t>
            </w:r>
            <w:r w:rsidR="009E53B6">
              <w:rPr>
                <w:bCs/>
              </w:rPr>
              <w:t>9</w:t>
            </w:r>
            <w:r>
              <w:rPr>
                <w:bCs/>
              </w:rPr>
              <w:t xml:space="preserve"> – RF</w:t>
            </w:r>
            <w:r w:rsidR="009E53B6">
              <w:rPr>
                <w:bCs/>
              </w:rPr>
              <w:t>10</w:t>
            </w:r>
          </w:p>
        </w:tc>
      </w:tr>
      <w:tr w:rsidR="009E53B6" w:rsidRPr="00253E43" w14:paraId="458EB3F8" w14:textId="77777777" w:rsidTr="00FC1B59">
        <w:trPr>
          <w:trHeight w:val="74"/>
        </w:trPr>
        <w:tc>
          <w:tcPr>
            <w:tcW w:w="10024" w:type="dxa"/>
            <w:gridSpan w:val="2"/>
            <w:shd w:val="clear" w:color="auto" w:fill="D0CECE" w:themeFill="background2" w:themeFillShade="E6"/>
          </w:tcPr>
          <w:p w14:paraId="58FEE471" w14:textId="77777777" w:rsidR="009E53B6" w:rsidRPr="004B0F39" w:rsidRDefault="009E53B6" w:rsidP="00FC1B59">
            <w:pPr>
              <w:rPr>
                <w:bCs/>
              </w:rPr>
            </w:pPr>
          </w:p>
        </w:tc>
      </w:tr>
      <w:tr w:rsidR="009E53B6" w:rsidRPr="00253E43" w14:paraId="1444EA82" w14:textId="77777777" w:rsidTr="00FC1B59">
        <w:tc>
          <w:tcPr>
            <w:tcW w:w="1418" w:type="dxa"/>
          </w:tcPr>
          <w:p w14:paraId="0E9B00AC" w14:textId="77777777" w:rsidR="009E53B6" w:rsidRPr="00253E43" w:rsidRDefault="009E53B6" w:rsidP="00FC1B59">
            <w:r w:rsidRPr="00253E43">
              <w:t>Nombre</w:t>
            </w:r>
          </w:p>
        </w:tc>
        <w:tc>
          <w:tcPr>
            <w:tcW w:w="8606" w:type="dxa"/>
          </w:tcPr>
          <w:p w14:paraId="6B757636" w14:textId="52486A8C" w:rsidR="009E53B6" w:rsidRPr="004B0F39" w:rsidRDefault="009E53B6" w:rsidP="00FC1B59">
            <w:pPr>
              <w:rPr>
                <w:b/>
              </w:rPr>
            </w:pPr>
            <w:r>
              <w:rPr>
                <w:b/>
              </w:rPr>
              <w:t>Selección de datos  subcaso: Selección de formato</w:t>
            </w:r>
          </w:p>
        </w:tc>
      </w:tr>
      <w:tr w:rsidR="009E53B6" w:rsidRPr="00253E43" w14:paraId="1DA4CA16" w14:textId="77777777" w:rsidTr="00FC1B59">
        <w:tc>
          <w:tcPr>
            <w:tcW w:w="1418" w:type="dxa"/>
          </w:tcPr>
          <w:p w14:paraId="32E53E7D" w14:textId="77777777" w:rsidR="009E53B6" w:rsidRPr="00253E43" w:rsidRDefault="009E53B6" w:rsidP="00FC1B59">
            <w:r w:rsidRPr="00253E43">
              <w:t>Actores:</w:t>
            </w:r>
          </w:p>
        </w:tc>
        <w:tc>
          <w:tcPr>
            <w:tcW w:w="8606" w:type="dxa"/>
          </w:tcPr>
          <w:p w14:paraId="1F9B2345" w14:textId="77777777" w:rsidR="009E53B6" w:rsidRPr="004B0F39" w:rsidRDefault="009E53B6" w:rsidP="00FC1B59">
            <w:pPr>
              <w:rPr>
                <w:bCs/>
              </w:rPr>
            </w:pPr>
            <w:r w:rsidRPr="004B0F39">
              <w:rPr>
                <w:bCs/>
              </w:rPr>
              <w:t>Administrador</w:t>
            </w:r>
          </w:p>
        </w:tc>
      </w:tr>
      <w:tr w:rsidR="009E53B6" w:rsidRPr="00253E43" w14:paraId="2326526F" w14:textId="77777777" w:rsidTr="00FC1B59">
        <w:tc>
          <w:tcPr>
            <w:tcW w:w="1418" w:type="dxa"/>
          </w:tcPr>
          <w:p w14:paraId="55E9746C" w14:textId="77777777" w:rsidR="009E53B6" w:rsidRPr="00253E43" w:rsidRDefault="009E53B6" w:rsidP="00FC1B59">
            <w:r w:rsidRPr="00253E43">
              <w:t>Función:</w:t>
            </w:r>
          </w:p>
        </w:tc>
        <w:tc>
          <w:tcPr>
            <w:tcW w:w="8606" w:type="dxa"/>
          </w:tcPr>
          <w:p w14:paraId="7824498B" w14:textId="53B49338" w:rsidR="009E53B6" w:rsidRPr="004B0F39" w:rsidRDefault="009E53B6" w:rsidP="00FC1B59">
            <w:pPr>
              <w:rPr>
                <w:bCs/>
              </w:rPr>
            </w:pPr>
            <w:r>
              <w:rPr>
                <w:bCs/>
              </w:rPr>
              <w:t>Se pedirá el formato y sus características para exportar: json, csv, sql-92</w:t>
            </w:r>
          </w:p>
        </w:tc>
      </w:tr>
      <w:tr w:rsidR="009E53B6" w:rsidRPr="00253E43" w14:paraId="6B2C4435" w14:textId="77777777" w:rsidTr="00FC1B59">
        <w:tc>
          <w:tcPr>
            <w:tcW w:w="1418" w:type="dxa"/>
          </w:tcPr>
          <w:p w14:paraId="10352666" w14:textId="77777777" w:rsidR="009E53B6" w:rsidRPr="00253E43" w:rsidRDefault="009E53B6" w:rsidP="00FC1B59">
            <w:r w:rsidRPr="00253E43">
              <w:t>Referencias:</w:t>
            </w:r>
          </w:p>
        </w:tc>
        <w:tc>
          <w:tcPr>
            <w:tcW w:w="8606" w:type="dxa"/>
          </w:tcPr>
          <w:p w14:paraId="620EC1C3" w14:textId="77777777" w:rsidR="009E53B6" w:rsidRPr="004B0F39" w:rsidRDefault="009E53B6" w:rsidP="00FC1B59">
            <w:pPr>
              <w:rPr>
                <w:bCs/>
              </w:rPr>
            </w:pPr>
            <w:r w:rsidRPr="004B0F39">
              <w:rPr>
                <w:bCs/>
              </w:rPr>
              <w:t>R</w:t>
            </w:r>
            <w:r>
              <w:rPr>
                <w:bCs/>
              </w:rPr>
              <w:t>F9 – RF10</w:t>
            </w:r>
          </w:p>
        </w:tc>
      </w:tr>
      <w:tr w:rsidR="009E53B6" w:rsidRPr="00253E43" w14:paraId="4C50181E" w14:textId="77777777" w:rsidTr="00FC1B59">
        <w:trPr>
          <w:trHeight w:val="74"/>
        </w:trPr>
        <w:tc>
          <w:tcPr>
            <w:tcW w:w="10024" w:type="dxa"/>
            <w:gridSpan w:val="2"/>
            <w:shd w:val="clear" w:color="auto" w:fill="D0CECE" w:themeFill="background2" w:themeFillShade="E6"/>
          </w:tcPr>
          <w:p w14:paraId="04264C77" w14:textId="77777777" w:rsidR="009E53B6" w:rsidRPr="004B0F39" w:rsidRDefault="009E53B6" w:rsidP="00FC1B59">
            <w:pPr>
              <w:rPr>
                <w:bCs/>
              </w:rPr>
            </w:pPr>
          </w:p>
        </w:tc>
      </w:tr>
      <w:tr w:rsidR="009E53B6" w:rsidRPr="00253E43" w14:paraId="0385B913" w14:textId="77777777" w:rsidTr="00FC1B59">
        <w:tc>
          <w:tcPr>
            <w:tcW w:w="1418" w:type="dxa"/>
          </w:tcPr>
          <w:p w14:paraId="37BA1B27" w14:textId="77777777" w:rsidR="009E53B6" w:rsidRPr="00253E43" w:rsidRDefault="009E53B6" w:rsidP="00FC1B59">
            <w:r w:rsidRPr="00253E43">
              <w:t>Nombre</w:t>
            </w:r>
          </w:p>
        </w:tc>
        <w:tc>
          <w:tcPr>
            <w:tcW w:w="8606" w:type="dxa"/>
          </w:tcPr>
          <w:p w14:paraId="79B0825A" w14:textId="00DD6FFE" w:rsidR="009E53B6" w:rsidRPr="004B0F39" w:rsidRDefault="009E53B6" w:rsidP="00FC1B59">
            <w:pPr>
              <w:rPr>
                <w:b/>
              </w:rPr>
            </w:pPr>
            <w:r>
              <w:rPr>
                <w:b/>
              </w:rPr>
              <w:t xml:space="preserve">Selección de </w:t>
            </w:r>
            <w:r w:rsidR="003A29E9">
              <w:rPr>
                <w:b/>
              </w:rPr>
              <w:t>datos subcaso</w:t>
            </w:r>
            <w:r>
              <w:rPr>
                <w:b/>
              </w:rPr>
              <w:t xml:space="preserve">: </w:t>
            </w:r>
            <w:r w:rsidR="003A29E9">
              <w:rPr>
                <w:b/>
              </w:rPr>
              <w:t>Guardar</w:t>
            </w:r>
            <w:r>
              <w:rPr>
                <w:b/>
              </w:rPr>
              <w:t xml:space="preserve"> datos</w:t>
            </w:r>
          </w:p>
        </w:tc>
      </w:tr>
      <w:tr w:rsidR="009E53B6" w:rsidRPr="00253E43" w14:paraId="45E493F9" w14:textId="77777777" w:rsidTr="00FC1B59">
        <w:tc>
          <w:tcPr>
            <w:tcW w:w="1418" w:type="dxa"/>
          </w:tcPr>
          <w:p w14:paraId="3C19C37A" w14:textId="77777777" w:rsidR="009E53B6" w:rsidRPr="00253E43" w:rsidRDefault="009E53B6" w:rsidP="00FC1B59">
            <w:r w:rsidRPr="00253E43">
              <w:t>Actores:</w:t>
            </w:r>
          </w:p>
        </w:tc>
        <w:tc>
          <w:tcPr>
            <w:tcW w:w="8606" w:type="dxa"/>
          </w:tcPr>
          <w:p w14:paraId="436CF44A" w14:textId="77777777" w:rsidR="009E53B6" w:rsidRPr="004B0F39" w:rsidRDefault="009E53B6" w:rsidP="00FC1B59">
            <w:pPr>
              <w:rPr>
                <w:bCs/>
              </w:rPr>
            </w:pPr>
            <w:r w:rsidRPr="004B0F39">
              <w:rPr>
                <w:bCs/>
              </w:rPr>
              <w:t>Administrador</w:t>
            </w:r>
          </w:p>
        </w:tc>
      </w:tr>
      <w:tr w:rsidR="009E53B6" w:rsidRPr="00253E43" w14:paraId="67548942" w14:textId="77777777" w:rsidTr="00FC1B59">
        <w:tc>
          <w:tcPr>
            <w:tcW w:w="1418" w:type="dxa"/>
          </w:tcPr>
          <w:p w14:paraId="6D0D902B" w14:textId="77777777" w:rsidR="009E53B6" w:rsidRPr="00253E43" w:rsidRDefault="009E53B6" w:rsidP="00FC1B59">
            <w:r w:rsidRPr="00253E43">
              <w:t>Función:</w:t>
            </w:r>
          </w:p>
        </w:tc>
        <w:tc>
          <w:tcPr>
            <w:tcW w:w="8606" w:type="dxa"/>
          </w:tcPr>
          <w:p w14:paraId="3C60C439" w14:textId="05AD99B8" w:rsidR="009E53B6" w:rsidRPr="004B0F39" w:rsidRDefault="009E53B6" w:rsidP="00FC1B59">
            <w:pPr>
              <w:rPr>
                <w:bCs/>
              </w:rPr>
            </w:pPr>
            <w:r>
              <w:rPr>
                <w:bCs/>
              </w:rPr>
              <w:t>Se generará el fichero correspondiente para poder descargar y guardar</w:t>
            </w:r>
          </w:p>
        </w:tc>
      </w:tr>
      <w:tr w:rsidR="009E53B6" w:rsidRPr="00253E43" w14:paraId="1C95ACF9" w14:textId="77777777" w:rsidTr="00FC1B59">
        <w:tc>
          <w:tcPr>
            <w:tcW w:w="1418" w:type="dxa"/>
          </w:tcPr>
          <w:p w14:paraId="31229EEA" w14:textId="77777777" w:rsidR="009E53B6" w:rsidRPr="00253E43" w:rsidRDefault="009E53B6" w:rsidP="00FC1B59">
            <w:r w:rsidRPr="00253E43">
              <w:lastRenderedPageBreak/>
              <w:t>Referencias:</w:t>
            </w:r>
          </w:p>
        </w:tc>
        <w:tc>
          <w:tcPr>
            <w:tcW w:w="8606" w:type="dxa"/>
          </w:tcPr>
          <w:p w14:paraId="18374D1A" w14:textId="77777777" w:rsidR="009E53B6" w:rsidRPr="004B0F39" w:rsidRDefault="009E53B6" w:rsidP="00FC1B59">
            <w:pPr>
              <w:rPr>
                <w:bCs/>
              </w:rPr>
            </w:pPr>
            <w:r w:rsidRPr="004B0F39">
              <w:rPr>
                <w:bCs/>
              </w:rPr>
              <w:t>R</w:t>
            </w:r>
            <w:r>
              <w:rPr>
                <w:bCs/>
              </w:rPr>
              <w:t>F9 – RF10</w:t>
            </w:r>
          </w:p>
        </w:tc>
      </w:tr>
      <w:tr w:rsidR="001528C8" w:rsidRPr="00253E43" w14:paraId="7B69C004" w14:textId="77777777" w:rsidTr="00FC1B59">
        <w:trPr>
          <w:trHeight w:val="74"/>
        </w:trPr>
        <w:tc>
          <w:tcPr>
            <w:tcW w:w="10024" w:type="dxa"/>
            <w:gridSpan w:val="2"/>
            <w:shd w:val="clear" w:color="auto" w:fill="D0CECE" w:themeFill="background2" w:themeFillShade="E6"/>
          </w:tcPr>
          <w:p w14:paraId="07C06830" w14:textId="77777777" w:rsidR="001528C8" w:rsidRPr="001F316D" w:rsidRDefault="001528C8" w:rsidP="00FC1B59">
            <w:pPr>
              <w:rPr>
                <w:color w:val="FF0000"/>
              </w:rPr>
            </w:pPr>
          </w:p>
        </w:tc>
      </w:tr>
      <w:tr w:rsidR="001528C8" w:rsidRPr="00253E43" w14:paraId="14392FC0" w14:textId="77777777" w:rsidTr="00FC1B59">
        <w:tc>
          <w:tcPr>
            <w:tcW w:w="1418" w:type="dxa"/>
          </w:tcPr>
          <w:p w14:paraId="22F85DB4" w14:textId="77777777" w:rsidR="001528C8" w:rsidRPr="00253E43" w:rsidRDefault="001528C8" w:rsidP="00FC1B59">
            <w:r w:rsidRPr="00253E43">
              <w:t>Nombre</w:t>
            </w:r>
          </w:p>
        </w:tc>
        <w:tc>
          <w:tcPr>
            <w:tcW w:w="8606" w:type="dxa"/>
          </w:tcPr>
          <w:p w14:paraId="2D2F8CCC" w14:textId="77777777" w:rsidR="001528C8" w:rsidRPr="004B0F39" w:rsidRDefault="001528C8" w:rsidP="00FC1B59">
            <w:pPr>
              <w:rPr>
                <w:b/>
              </w:rPr>
            </w:pPr>
            <w:r w:rsidRPr="004B0F39">
              <w:rPr>
                <w:b/>
              </w:rPr>
              <w:t>logout</w:t>
            </w:r>
          </w:p>
        </w:tc>
      </w:tr>
      <w:tr w:rsidR="001528C8" w:rsidRPr="00253E43" w14:paraId="03814A02" w14:textId="77777777" w:rsidTr="00FC1B59">
        <w:tc>
          <w:tcPr>
            <w:tcW w:w="1418" w:type="dxa"/>
          </w:tcPr>
          <w:p w14:paraId="70E990B8" w14:textId="77777777" w:rsidR="001528C8" w:rsidRPr="00253E43" w:rsidRDefault="001528C8" w:rsidP="00FC1B59">
            <w:r w:rsidRPr="00253E43">
              <w:t>Actores:</w:t>
            </w:r>
          </w:p>
        </w:tc>
        <w:tc>
          <w:tcPr>
            <w:tcW w:w="8606" w:type="dxa"/>
          </w:tcPr>
          <w:p w14:paraId="4B61D6FB" w14:textId="77777777" w:rsidR="001528C8" w:rsidRPr="004B0F39" w:rsidRDefault="001528C8" w:rsidP="00FC1B59">
            <w:r w:rsidRPr="004B0F39">
              <w:t>Administrador</w:t>
            </w:r>
          </w:p>
        </w:tc>
      </w:tr>
      <w:tr w:rsidR="001528C8" w:rsidRPr="00253E43" w14:paraId="7089AD7D" w14:textId="77777777" w:rsidTr="00FC1B59">
        <w:tc>
          <w:tcPr>
            <w:tcW w:w="1418" w:type="dxa"/>
          </w:tcPr>
          <w:p w14:paraId="1200D4A5" w14:textId="77777777" w:rsidR="001528C8" w:rsidRPr="00253E43" w:rsidRDefault="001528C8" w:rsidP="00FC1B59">
            <w:r w:rsidRPr="00253E43">
              <w:t>Función:</w:t>
            </w:r>
          </w:p>
        </w:tc>
        <w:tc>
          <w:tcPr>
            <w:tcW w:w="8606" w:type="dxa"/>
          </w:tcPr>
          <w:p w14:paraId="44EA6DF8" w14:textId="77777777" w:rsidR="001528C8" w:rsidRPr="004B0F39" w:rsidRDefault="001528C8" w:rsidP="00FC1B59">
            <w:r w:rsidRPr="004B0F39">
              <w:t>Salida del sistema.</w:t>
            </w:r>
          </w:p>
        </w:tc>
      </w:tr>
      <w:tr w:rsidR="001528C8" w:rsidRPr="00253E43" w14:paraId="71592106" w14:textId="77777777" w:rsidTr="00FC1B59">
        <w:tc>
          <w:tcPr>
            <w:tcW w:w="1418" w:type="dxa"/>
          </w:tcPr>
          <w:p w14:paraId="6CD191EA" w14:textId="77777777" w:rsidR="001528C8" w:rsidRPr="00253E43" w:rsidRDefault="001528C8" w:rsidP="00FC1B59">
            <w:r w:rsidRPr="00253E43">
              <w:t>Referencias:</w:t>
            </w:r>
          </w:p>
        </w:tc>
        <w:tc>
          <w:tcPr>
            <w:tcW w:w="8606" w:type="dxa"/>
          </w:tcPr>
          <w:p w14:paraId="3ED7A170" w14:textId="77777777" w:rsidR="001528C8" w:rsidRPr="004B0F39" w:rsidRDefault="001528C8" w:rsidP="00FC1B59">
            <w:r>
              <w:t>RF Todos</w:t>
            </w:r>
          </w:p>
        </w:tc>
      </w:tr>
    </w:tbl>
    <w:p w14:paraId="0354CD22" w14:textId="77777777" w:rsidR="001528C8" w:rsidRDefault="001528C8" w:rsidP="001528C8"/>
    <w:p w14:paraId="7D78ED2E" w14:textId="33C85DC0" w:rsidR="00CC2AEC" w:rsidRDefault="00CC2AEC" w:rsidP="00CC2AEC">
      <w:pPr>
        <w:pStyle w:val="Ttulo2"/>
        <w:rPr>
          <w:b w:val="0"/>
        </w:rPr>
      </w:pPr>
      <w:bookmarkStart w:id="82" w:name="_Toc49341813"/>
      <w:bookmarkStart w:id="83" w:name="_Toc170148344"/>
      <w:bookmarkStart w:id="84" w:name="_Toc170148659"/>
      <w:r w:rsidRPr="00253E43">
        <w:rPr>
          <w:b w:val="0"/>
        </w:rPr>
        <w:t>Diagrama Conceptual</w:t>
      </w:r>
      <w:bookmarkEnd w:id="82"/>
      <w:bookmarkEnd w:id="83"/>
      <w:bookmarkEnd w:id="84"/>
    </w:p>
    <w:p w14:paraId="28C16A17" w14:textId="24DDBCFD" w:rsidR="00E4568F" w:rsidRPr="00E4568F" w:rsidRDefault="001F316D" w:rsidP="001F316D">
      <w:pPr>
        <w:jc w:val="center"/>
      </w:pPr>
      <w:r>
        <w:rPr>
          <w:noProof/>
        </w:rPr>
        <w:drawing>
          <wp:inline distT="0" distB="0" distL="0" distR="0" wp14:anchorId="4941A9FA" wp14:editId="7EA60F17">
            <wp:extent cx="3680070" cy="3841862"/>
            <wp:effectExtent l="0" t="0" r="0" b="6350"/>
            <wp:docPr id="82" name="Imagen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484" cy="3865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FFCDE" w14:textId="0F706086" w:rsidR="00CC2AEC" w:rsidRPr="00253E43" w:rsidRDefault="00CC2AEC" w:rsidP="00E4568F"/>
    <w:p w14:paraId="03048D92" w14:textId="77777777" w:rsidR="00D17979" w:rsidRPr="00253E43" w:rsidRDefault="00D17979">
      <w:pPr>
        <w:spacing w:after="200"/>
        <w:jc w:val="left"/>
        <w:rPr>
          <w:rFonts w:eastAsiaTheme="majorEastAsia" w:cstheme="majorBidi"/>
          <w:sz w:val="36"/>
          <w:szCs w:val="26"/>
        </w:rPr>
      </w:pPr>
      <w:r w:rsidRPr="00253E43">
        <w:rPr>
          <w:b/>
        </w:rPr>
        <w:br w:type="page"/>
      </w:r>
    </w:p>
    <w:p w14:paraId="60B7C100" w14:textId="77777777" w:rsidR="009C1D39" w:rsidRPr="00253E43" w:rsidRDefault="009C1D39" w:rsidP="009C1D39">
      <w:pPr>
        <w:pStyle w:val="Ttulo2"/>
        <w:rPr>
          <w:b w:val="0"/>
        </w:rPr>
      </w:pPr>
      <w:bookmarkStart w:id="85" w:name="_Toc49341814"/>
      <w:bookmarkStart w:id="86" w:name="_Toc170148345"/>
      <w:bookmarkStart w:id="87" w:name="_Toc170148660"/>
      <w:r w:rsidRPr="00253E43">
        <w:rPr>
          <w:b w:val="0"/>
        </w:rPr>
        <w:lastRenderedPageBreak/>
        <w:t>Diagrama de clases</w:t>
      </w:r>
      <w:r w:rsidR="008B0FB8" w:rsidRPr="00253E43">
        <w:rPr>
          <w:b w:val="0"/>
        </w:rPr>
        <w:t xml:space="preserve"> (diccionario de datos)</w:t>
      </w:r>
      <w:bookmarkEnd w:id="85"/>
      <w:bookmarkEnd w:id="86"/>
      <w:bookmarkEnd w:id="87"/>
    </w:p>
    <w:p w14:paraId="726C60C6" w14:textId="2025A4EA" w:rsidR="009C1D39" w:rsidRPr="00253E43" w:rsidRDefault="00392747" w:rsidP="00F17C8C">
      <w:pPr>
        <w:jc w:val="center"/>
      </w:pPr>
      <w:r>
        <w:rPr>
          <w:noProof/>
        </w:rPr>
        <w:drawing>
          <wp:inline distT="0" distB="0" distL="0" distR="0" wp14:anchorId="28E347D6" wp14:editId="1469210D">
            <wp:extent cx="4810125" cy="3848100"/>
            <wp:effectExtent l="0" t="0" r="952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9859D" w14:textId="77777777" w:rsidR="00F97D0B" w:rsidRPr="00253E43" w:rsidRDefault="00F97D0B" w:rsidP="00F97D0B"/>
    <w:p w14:paraId="37A31E82" w14:textId="7967152D" w:rsidR="009E53B6" w:rsidRPr="00D32006" w:rsidRDefault="009E53B6">
      <w:pPr>
        <w:spacing w:after="200"/>
        <w:jc w:val="left"/>
        <w:rPr>
          <w:rFonts w:eastAsiaTheme="majorEastAsia" w:cstheme="majorBidi"/>
          <w:color w:val="FF0000"/>
          <w:sz w:val="36"/>
          <w:szCs w:val="26"/>
        </w:rPr>
      </w:pPr>
      <w:bookmarkStart w:id="88" w:name="_Toc49341818"/>
      <w:r w:rsidRPr="00D32006">
        <w:rPr>
          <w:b/>
          <w:color w:val="FF0000"/>
        </w:rPr>
        <w:br w:type="page"/>
      </w:r>
    </w:p>
    <w:p w14:paraId="37FE8231" w14:textId="5F346E40" w:rsidR="007928B8" w:rsidRPr="00253E43" w:rsidRDefault="007928B8" w:rsidP="007928B8">
      <w:pPr>
        <w:pStyle w:val="Ttulo2"/>
        <w:rPr>
          <w:b w:val="0"/>
        </w:rPr>
      </w:pPr>
      <w:bookmarkStart w:id="89" w:name="_Toc49341822"/>
      <w:bookmarkStart w:id="90" w:name="_Toc170148346"/>
      <w:bookmarkStart w:id="91" w:name="_Toc170148661"/>
      <w:bookmarkEnd w:id="88"/>
      <w:r w:rsidRPr="00253E43">
        <w:rPr>
          <w:b w:val="0"/>
        </w:rPr>
        <w:lastRenderedPageBreak/>
        <w:t>Diagrama de actividades</w:t>
      </w:r>
      <w:bookmarkEnd w:id="89"/>
      <w:bookmarkEnd w:id="90"/>
      <w:bookmarkEnd w:id="91"/>
    </w:p>
    <w:p w14:paraId="39D570BC" w14:textId="2CB6E20A" w:rsidR="007928B8" w:rsidRPr="00253E43" w:rsidRDefault="00633DAA" w:rsidP="007928B8">
      <w:pPr>
        <w:pStyle w:val="Ttulo3"/>
      </w:pPr>
      <w:bookmarkStart w:id="92" w:name="_Toc170148347"/>
      <w:bookmarkStart w:id="93" w:name="_Toc170148662"/>
      <w:r>
        <w:t>Generales</w:t>
      </w:r>
      <w:bookmarkEnd w:id="92"/>
      <w:bookmarkEnd w:id="93"/>
    </w:p>
    <w:p w14:paraId="4C52BB75" w14:textId="7F0A6695" w:rsidR="00F070F7" w:rsidRDefault="001423E3" w:rsidP="00BA514F">
      <w:pPr>
        <w:jc w:val="center"/>
      </w:pPr>
      <w:r>
        <w:pict w14:anchorId="119133E6">
          <v:shape id="_x0000_i1027" type="#_x0000_t75" style="width:252.75pt;height:468.95pt">
            <v:imagedata r:id="rId23" o:title="DA_Login"/>
          </v:shape>
        </w:pict>
      </w:r>
      <w:r w:rsidR="00BA514F" w:rsidRPr="00253E43">
        <w:t xml:space="preserve">  </w:t>
      </w:r>
      <w:r w:rsidR="00BA514F" w:rsidRPr="00253E43">
        <w:rPr>
          <w:noProof/>
          <w:lang w:eastAsia="es-ES"/>
        </w:rPr>
        <w:drawing>
          <wp:inline distT="0" distB="0" distL="0" distR="0" wp14:anchorId="0A80AD8A" wp14:editId="058E3657">
            <wp:extent cx="1990725" cy="4105275"/>
            <wp:effectExtent l="0" t="0" r="9525" b="9525"/>
            <wp:docPr id="10" name="Imagen 10" descr="C:\Users\Cesar\AppData\Local\Microsoft\Windows\INetCache\Content.Word\DA_Logo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Cesar\AppData\Local\Microsoft\Windows\INetCache\Content.Word\DA_Logout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E50DF" w14:textId="786E63CB" w:rsidR="00633DAA" w:rsidRDefault="00633DAA">
      <w:pPr>
        <w:spacing w:after="200"/>
        <w:jc w:val="left"/>
      </w:pPr>
      <w:r>
        <w:br w:type="page"/>
      </w:r>
    </w:p>
    <w:p w14:paraId="56D8333B" w14:textId="77777777" w:rsidR="00633DAA" w:rsidRPr="00253E43" w:rsidRDefault="00633DAA" w:rsidP="00633DAA">
      <w:pPr>
        <w:pStyle w:val="Ttulo3"/>
      </w:pPr>
      <w:bookmarkStart w:id="94" w:name="_Toc49341823"/>
      <w:bookmarkStart w:id="95" w:name="_Toc170148348"/>
      <w:bookmarkStart w:id="96" w:name="_Toc170148663"/>
      <w:r w:rsidRPr="00253E43">
        <w:lastRenderedPageBreak/>
        <w:t>Carga de datos</w:t>
      </w:r>
      <w:bookmarkEnd w:id="94"/>
      <w:bookmarkEnd w:id="95"/>
      <w:bookmarkEnd w:id="96"/>
    </w:p>
    <w:p w14:paraId="3DF76486" w14:textId="77777777" w:rsidR="00633DAA" w:rsidRPr="00253E43" w:rsidRDefault="00633DAA" w:rsidP="00BA514F">
      <w:pPr>
        <w:jc w:val="center"/>
      </w:pPr>
    </w:p>
    <w:p w14:paraId="1CB5622B" w14:textId="348EC497" w:rsidR="00166A6F" w:rsidRDefault="001423E3" w:rsidP="00F02DDB">
      <w:r>
        <w:pict w14:anchorId="3BC76BB7">
          <v:shape id="_x0000_i1028" type="#_x0000_t75" style="width:143.95pt;height:523.45pt">
            <v:imagedata r:id="rId25" o:title="DA_VaciarBBDD"/>
          </v:shape>
        </w:pict>
      </w:r>
      <w:r w:rsidR="00AA0588" w:rsidRPr="00253E43">
        <w:t xml:space="preserve">   </w:t>
      </w:r>
      <w:r w:rsidR="002E690D" w:rsidRPr="00253E43">
        <w:t xml:space="preserve">          </w:t>
      </w:r>
      <w:r>
        <w:pict w14:anchorId="6C7C2997">
          <v:shape id="_x0000_i1029" type="#_x0000_t75" style="width:144.75pt;height:430.2pt">
            <v:imagedata r:id="rId26" o:title="DA_GestiónErrores"/>
          </v:shape>
        </w:pict>
      </w:r>
      <w:r w:rsidR="00F02DDB">
        <w:rPr>
          <w:noProof/>
        </w:rPr>
        <w:drawing>
          <wp:inline distT="0" distB="0" distL="0" distR="0" wp14:anchorId="7B75D09D" wp14:editId="1904D8B2">
            <wp:extent cx="1762125" cy="3882524"/>
            <wp:effectExtent l="0" t="0" r="0" b="381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0195" cy="3900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6A6F">
        <w:br w:type="page"/>
      </w:r>
    </w:p>
    <w:p w14:paraId="72E1D854" w14:textId="2B168705" w:rsidR="00166A6F" w:rsidRDefault="00166A6F" w:rsidP="00166A6F">
      <w:pPr>
        <w:pStyle w:val="Ttulo3"/>
      </w:pPr>
      <w:bookmarkStart w:id="97" w:name="_Toc170148349"/>
      <w:bookmarkStart w:id="98" w:name="_Toc170148664"/>
      <w:r>
        <w:lastRenderedPageBreak/>
        <w:t>Gestión de alumnos</w:t>
      </w:r>
      <w:bookmarkEnd w:id="97"/>
      <w:bookmarkEnd w:id="98"/>
    </w:p>
    <w:p w14:paraId="1A468364" w14:textId="39948BEE" w:rsidR="00284F4E" w:rsidRPr="00284F4E" w:rsidRDefault="00284F4E" w:rsidP="00605F52">
      <w:pPr>
        <w:jc w:val="center"/>
      </w:pPr>
      <w:r>
        <w:rPr>
          <w:noProof/>
        </w:rPr>
        <w:drawing>
          <wp:inline distT="0" distB="0" distL="0" distR="0" wp14:anchorId="2A4ACC06" wp14:editId="27C4AE64">
            <wp:extent cx="2924175" cy="4478554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535" cy="4511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E52E8">
        <w:t xml:space="preserve">  </w:t>
      </w:r>
      <w:r w:rsidR="00F02DDB">
        <w:rPr>
          <w:noProof/>
        </w:rPr>
        <w:drawing>
          <wp:inline distT="0" distB="0" distL="0" distR="0" wp14:anchorId="078E2B6C" wp14:editId="5A62098E">
            <wp:extent cx="2615856" cy="463867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527" cy="4654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032FE" w14:textId="77777777" w:rsidR="00166A6F" w:rsidRDefault="00166A6F" w:rsidP="002E2F76">
      <w:pPr>
        <w:spacing w:after="200"/>
        <w:jc w:val="center"/>
      </w:pPr>
    </w:p>
    <w:p w14:paraId="2993A741" w14:textId="77777777" w:rsidR="001E52E8" w:rsidRDefault="001E52E8">
      <w:pPr>
        <w:spacing w:after="200"/>
        <w:jc w:val="left"/>
        <w:rPr>
          <w:rFonts w:asciiTheme="majorHAnsi" w:eastAsiaTheme="majorEastAsia" w:hAnsiTheme="majorHAnsi" w:cstheme="majorBidi"/>
          <w:b/>
          <w:color w:val="012639" w:themeColor="accent1" w:themeShade="7F"/>
        </w:rPr>
      </w:pPr>
      <w:r>
        <w:br w:type="page"/>
      </w:r>
    </w:p>
    <w:p w14:paraId="01B347C6" w14:textId="5EC6B3B3" w:rsidR="001E52E8" w:rsidRDefault="001E52E8" w:rsidP="001E52E8">
      <w:pPr>
        <w:pStyle w:val="Ttulo3"/>
      </w:pPr>
      <w:bookmarkStart w:id="99" w:name="_Toc170148350"/>
      <w:bookmarkStart w:id="100" w:name="_Toc170148665"/>
      <w:r>
        <w:lastRenderedPageBreak/>
        <w:t xml:space="preserve">Gestión de </w:t>
      </w:r>
      <w:r w:rsidR="00BF444B">
        <w:t>préstamos</w:t>
      </w:r>
      <w:bookmarkEnd w:id="99"/>
      <w:bookmarkEnd w:id="100"/>
    </w:p>
    <w:p w14:paraId="07E8C853" w14:textId="522ABECB" w:rsidR="0002331C" w:rsidRPr="0002331C" w:rsidRDefault="0002331C" w:rsidP="0002331C">
      <w:r>
        <w:rPr>
          <w:noProof/>
        </w:rPr>
        <w:drawing>
          <wp:inline distT="0" distB="0" distL="0" distR="0" wp14:anchorId="0B7F8F81" wp14:editId="50A48262">
            <wp:extent cx="4105275" cy="4772025"/>
            <wp:effectExtent l="0" t="0" r="9525" b="9525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477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F097E" w14:textId="77777777" w:rsidR="001E52E8" w:rsidRDefault="001E52E8">
      <w:pPr>
        <w:spacing w:after="200"/>
        <w:jc w:val="left"/>
        <w:rPr>
          <w:rFonts w:asciiTheme="majorHAnsi" w:eastAsiaTheme="majorEastAsia" w:hAnsiTheme="majorHAnsi" w:cstheme="majorBidi"/>
          <w:b/>
          <w:color w:val="012639" w:themeColor="accent1" w:themeShade="7F"/>
        </w:rPr>
      </w:pPr>
      <w:r>
        <w:br w:type="page"/>
      </w:r>
    </w:p>
    <w:p w14:paraId="179C5AAE" w14:textId="66456EAA" w:rsidR="001E52E8" w:rsidRDefault="001E52E8" w:rsidP="001E52E8">
      <w:pPr>
        <w:pStyle w:val="Ttulo3"/>
      </w:pPr>
      <w:bookmarkStart w:id="101" w:name="_Toc170148351"/>
      <w:bookmarkStart w:id="102" w:name="_Toc170148666"/>
      <w:r>
        <w:lastRenderedPageBreak/>
        <w:t>Gestión de listados</w:t>
      </w:r>
      <w:bookmarkEnd w:id="101"/>
      <w:bookmarkEnd w:id="102"/>
    </w:p>
    <w:p w14:paraId="10B35D02" w14:textId="015B4BB9" w:rsidR="007D7AA2" w:rsidRPr="007D7AA2" w:rsidRDefault="007D7AA2" w:rsidP="007D7AA2">
      <w:r>
        <w:rPr>
          <w:noProof/>
        </w:rPr>
        <w:drawing>
          <wp:inline distT="0" distB="0" distL="0" distR="0" wp14:anchorId="71A9D82D" wp14:editId="66590D2C">
            <wp:extent cx="4486275" cy="4743450"/>
            <wp:effectExtent l="0" t="0" r="9525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E1C79" w14:textId="77777777" w:rsidR="001E52E8" w:rsidRDefault="001E52E8">
      <w:pPr>
        <w:spacing w:after="200"/>
        <w:jc w:val="left"/>
        <w:rPr>
          <w:rFonts w:asciiTheme="majorHAnsi" w:eastAsiaTheme="majorEastAsia" w:hAnsiTheme="majorHAnsi" w:cstheme="majorBidi"/>
          <w:b/>
          <w:color w:val="012639" w:themeColor="accent1" w:themeShade="7F"/>
        </w:rPr>
      </w:pPr>
      <w:r>
        <w:br w:type="page"/>
      </w:r>
    </w:p>
    <w:p w14:paraId="6FB43357" w14:textId="721ACAB1" w:rsidR="001E52E8" w:rsidRDefault="001E52E8" w:rsidP="001E52E8">
      <w:pPr>
        <w:pStyle w:val="Ttulo3"/>
      </w:pPr>
      <w:bookmarkStart w:id="103" w:name="_Toc170148352"/>
      <w:bookmarkStart w:id="104" w:name="_Toc170148667"/>
      <w:r>
        <w:lastRenderedPageBreak/>
        <w:t>Preservar datos</w:t>
      </w:r>
      <w:bookmarkEnd w:id="103"/>
      <w:bookmarkEnd w:id="104"/>
    </w:p>
    <w:p w14:paraId="08DED207" w14:textId="7F6C2DCE" w:rsidR="00C347D0" w:rsidRPr="00C347D0" w:rsidRDefault="00653196" w:rsidP="00C347D0">
      <w:r>
        <w:rPr>
          <w:noProof/>
        </w:rPr>
        <w:drawing>
          <wp:inline distT="0" distB="0" distL="0" distR="0" wp14:anchorId="02F2C4B8" wp14:editId="6DE18304">
            <wp:extent cx="2581275" cy="4743450"/>
            <wp:effectExtent l="0" t="0" r="9525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6E86B" w14:textId="7FB8FB5E" w:rsidR="002E2F76" w:rsidRDefault="002E2F76" w:rsidP="001E52E8">
      <w:pPr>
        <w:spacing w:after="200"/>
      </w:pPr>
      <w:r w:rsidRPr="00253E43">
        <w:br w:type="page"/>
      </w:r>
    </w:p>
    <w:p w14:paraId="649F1414" w14:textId="77777777" w:rsidR="0034201D" w:rsidRPr="00253E43" w:rsidRDefault="0034201D" w:rsidP="0034201D">
      <w:pPr>
        <w:pStyle w:val="Ttulo2"/>
      </w:pPr>
      <w:bookmarkStart w:id="105" w:name="_Toc49341826"/>
      <w:bookmarkStart w:id="106" w:name="_Toc170148353"/>
      <w:bookmarkStart w:id="107" w:name="_Toc170148668"/>
      <w:r w:rsidRPr="00253E43">
        <w:lastRenderedPageBreak/>
        <w:t>Esquema Entidad / Relación</w:t>
      </w:r>
      <w:bookmarkEnd w:id="105"/>
      <w:bookmarkEnd w:id="106"/>
      <w:bookmarkEnd w:id="107"/>
    </w:p>
    <w:p w14:paraId="45D240D8" w14:textId="33E1FB06" w:rsidR="00082050" w:rsidRPr="00253E43" w:rsidRDefault="00082050" w:rsidP="00082050">
      <w:pPr>
        <w:ind w:firstLine="720"/>
      </w:pPr>
      <w:r w:rsidRPr="00253E43">
        <w:t>Se ha determinado que no es necesaria una tabla de configuraciones, permitiendo que en diseño se tomen las alternativas más eficientes para este caso</w:t>
      </w:r>
      <w:r w:rsidR="00711EBD" w:rsidRPr="00253E43">
        <w:t xml:space="preserve"> (e</w:t>
      </w:r>
      <w:r w:rsidRPr="00253E43">
        <w:t>s recomendable que se cree un fichero con los datos de configuración</w:t>
      </w:r>
      <w:r w:rsidR="00711EBD" w:rsidRPr="00253E43">
        <w:t>)</w:t>
      </w:r>
      <w:r w:rsidRPr="00253E43">
        <w:t>.</w:t>
      </w:r>
    </w:p>
    <w:p w14:paraId="2E0E88CB" w14:textId="7F67E247" w:rsidR="00E10180" w:rsidRPr="00253E43" w:rsidRDefault="00E10180" w:rsidP="00A271C5">
      <w:pPr>
        <w:jc w:val="center"/>
      </w:pPr>
    </w:p>
    <w:p w14:paraId="7EA2A3EA" w14:textId="649417AB" w:rsidR="00E10180" w:rsidRPr="00253E43" w:rsidRDefault="00577E91" w:rsidP="00E10180">
      <w:r>
        <w:rPr>
          <w:noProof/>
        </w:rPr>
        <w:drawing>
          <wp:inline distT="0" distB="0" distL="0" distR="0" wp14:anchorId="20C7F42C" wp14:editId="31960D97">
            <wp:extent cx="5915025" cy="4772025"/>
            <wp:effectExtent l="0" t="0" r="9525" b="9525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477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755D9" w14:textId="77777777" w:rsidR="002E17C7" w:rsidRPr="00253E43" w:rsidRDefault="002E17C7">
      <w:pPr>
        <w:spacing w:after="200"/>
        <w:jc w:val="left"/>
        <w:rPr>
          <w:rFonts w:eastAsiaTheme="majorEastAsia" w:cstheme="majorBidi"/>
          <w:b/>
          <w:sz w:val="36"/>
          <w:szCs w:val="26"/>
        </w:rPr>
      </w:pPr>
      <w:r w:rsidRPr="00253E43">
        <w:br w:type="page"/>
      </w:r>
    </w:p>
    <w:p w14:paraId="3D2539D4" w14:textId="77777777" w:rsidR="0034201D" w:rsidRPr="00253E43" w:rsidRDefault="0034201D" w:rsidP="0034201D">
      <w:pPr>
        <w:pStyle w:val="Ttulo2"/>
      </w:pPr>
      <w:bookmarkStart w:id="108" w:name="_Toc49341827"/>
      <w:bookmarkStart w:id="109" w:name="_Toc170148354"/>
      <w:bookmarkStart w:id="110" w:name="_Toc170148669"/>
      <w:r w:rsidRPr="00253E43">
        <w:lastRenderedPageBreak/>
        <w:t>Modelo relacional y normalización</w:t>
      </w:r>
      <w:bookmarkEnd w:id="108"/>
      <w:bookmarkEnd w:id="109"/>
      <w:bookmarkEnd w:id="110"/>
    </w:p>
    <w:p w14:paraId="5828453E" w14:textId="0703D291" w:rsidR="00082050" w:rsidRDefault="00082050" w:rsidP="00082050">
      <w:r w:rsidRPr="00253E43">
        <w:tab/>
        <w:t xml:space="preserve">Una vez llevada a cabo la normalización, teniendo en </w:t>
      </w:r>
      <w:r w:rsidR="00667148" w:rsidRPr="00253E43">
        <w:t>cuenta hasta la forma de Boyce-C</w:t>
      </w:r>
      <w:r w:rsidRPr="00253E43">
        <w:t>ood, el resultado es el siguiente:</w:t>
      </w:r>
    </w:p>
    <w:p w14:paraId="20447C12" w14:textId="5EB66EB6" w:rsidR="00C24119" w:rsidRDefault="00C24119" w:rsidP="00C24119">
      <w:pPr>
        <w:ind w:left="567"/>
      </w:pPr>
      <w:bookmarkStart w:id="111" w:name="_Toc49341828"/>
      <w:r w:rsidRPr="00A872B1">
        <w:rPr>
          <w:b/>
          <w:bCs/>
        </w:rPr>
        <w:t>Materias</w:t>
      </w:r>
      <w:r>
        <w:t xml:space="preserve">: </w:t>
      </w:r>
      <w:r w:rsidRPr="00C24119">
        <w:rPr>
          <w:u w:val="single"/>
        </w:rPr>
        <w:t>id</w:t>
      </w:r>
      <w:r>
        <w:t>, nombre, departamento</w:t>
      </w:r>
    </w:p>
    <w:p w14:paraId="17C22F0F" w14:textId="02B0DED8" w:rsidR="00C24119" w:rsidRDefault="00C24119" w:rsidP="00C24119">
      <w:pPr>
        <w:ind w:left="567"/>
      </w:pPr>
      <w:r w:rsidRPr="00A872B1">
        <w:rPr>
          <w:b/>
          <w:bCs/>
        </w:rPr>
        <w:t>Cursos</w:t>
      </w:r>
      <w:r>
        <w:t xml:space="preserve">: </w:t>
      </w:r>
      <w:r w:rsidRPr="00C24119">
        <w:rPr>
          <w:u w:val="single"/>
        </w:rPr>
        <w:t>curso</w:t>
      </w:r>
      <w:r>
        <w:t>, nivel</w:t>
      </w:r>
    </w:p>
    <w:p w14:paraId="516ADFE6" w14:textId="7CBFBDA8" w:rsidR="00C24119" w:rsidRDefault="00C24119" w:rsidP="00C24119">
      <w:pPr>
        <w:ind w:left="567"/>
      </w:pPr>
      <w:r w:rsidRPr="00A872B1">
        <w:rPr>
          <w:b/>
          <w:bCs/>
        </w:rPr>
        <w:t>Libros</w:t>
      </w:r>
      <w:r>
        <w:t xml:space="preserve">: </w:t>
      </w:r>
      <w:r w:rsidRPr="00C24119">
        <w:rPr>
          <w:u w:val="single"/>
        </w:rPr>
        <w:t>isbn</w:t>
      </w:r>
      <w:r>
        <w:t>, titulo, autor, numero_ejemplares, id_materia, id_curso</w:t>
      </w:r>
    </w:p>
    <w:p w14:paraId="62DBD675" w14:textId="09D8A2E8" w:rsidR="00C24119" w:rsidRDefault="00C24119" w:rsidP="00C24119">
      <w:pPr>
        <w:ind w:left="567"/>
      </w:pPr>
      <w:r w:rsidRPr="00A872B1">
        <w:rPr>
          <w:b/>
          <w:bCs/>
        </w:rPr>
        <w:t>Alumnos</w:t>
      </w:r>
      <w:r>
        <w:t xml:space="preserve">: </w:t>
      </w:r>
      <w:r w:rsidRPr="00C24119">
        <w:rPr>
          <w:u w:val="single"/>
        </w:rPr>
        <w:t>id</w:t>
      </w:r>
      <w:r>
        <w:t>, nombre, apellidos, tramo (I, II, Ninguno), bilingüe (S/N)</w:t>
      </w:r>
    </w:p>
    <w:p w14:paraId="56EE5880" w14:textId="27B95DDE" w:rsidR="00C24119" w:rsidRDefault="00C24119" w:rsidP="00C24119">
      <w:pPr>
        <w:ind w:left="567"/>
      </w:pPr>
      <w:r w:rsidRPr="00A872B1">
        <w:rPr>
          <w:b/>
          <w:bCs/>
        </w:rPr>
        <w:t>AlumnosCursosLibros</w:t>
      </w:r>
      <w:r>
        <w:t xml:space="preserve">: </w:t>
      </w:r>
      <w:r w:rsidRPr="00A872B1">
        <w:rPr>
          <w:u w:val="single"/>
        </w:rPr>
        <w:t>isbn, id_alumno, id_curso</w:t>
      </w:r>
      <w:r>
        <w:t>, fecha_entrega, fecha_devolucion, estado (entregado, por_devolver)</w:t>
      </w:r>
    </w:p>
    <w:p w14:paraId="4CDE9763" w14:textId="04D7447B" w:rsidR="0002331C" w:rsidRDefault="0002331C" w:rsidP="00C24119">
      <w:pPr>
        <w:ind w:left="567"/>
        <w:rPr>
          <w:rFonts w:asciiTheme="majorHAnsi" w:eastAsiaTheme="majorEastAsia" w:hAnsiTheme="majorHAnsi" w:cstheme="majorBidi"/>
          <w:color w:val="061F57" w:themeColor="text2" w:themeShade="BF"/>
          <w:kern w:val="28"/>
        </w:rPr>
      </w:pPr>
      <w:r>
        <w:br w:type="page"/>
      </w:r>
    </w:p>
    <w:p w14:paraId="0195CD01" w14:textId="4F60BA79" w:rsidR="00937301" w:rsidRPr="00253E43" w:rsidRDefault="00937301" w:rsidP="00312CEF">
      <w:pPr>
        <w:pStyle w:val="Ttulo1"/>
        <w:jc w:val="center"/>
        <w:rPr>
          <w:sz w:val="144"/>
          <w:szCs w:val="144"/>
        </w:rPr>
      </w:pPr>
      <w:bookmarkStart w:id="112" w:name="_Toc170148355"/>
      <w:bookmarkStart w:id="113" w:name="_Toc170148670"/>
      <w:r w:rsidRPr="00253E43">
        <w:rPr>
          <w:sz w:val="144"/>
          <w:szCs w:val="144"/>
        </w:rPr>
        <w:lastRenderedPageBreak/>
        <w:t>Diseño del Proyecto</w:t>
      </w:r>
      <w:bookmarkEnd w:id="111"/>
      <w:bookmarkEnd w:id="112"/>
      <w:bookmarkEnd w:id="113"/>
    </w:p>
    <w:p w14:paraId="6AE653D0" w14:textId="77777777" w:rsidR="00312CEF" w:rsidRPr="00253E43" w:rsidRDefault="00312CEF">
      <w:pPr>
        <w:spacing w:after="200"/>
        <w:jc w:val="left"/>
        <w:rPr>
          <w:rFonts w:eastAsiaTheme="majorEastAsia" w:cstheme="majorBidi"/>
          <w:b/>
          <w:sz w:val="36"/>
          <w:szCs w:val="26"/>
        </w:rPr>
      </w:pPr>
      <w:r w:rsidRPr="00253E43">
        <w:br w:type="page"/>
      </w:r>
    </w:p>
    <w:p w14:paraId="212A3219" w14:textId="77777777" w:rsidR="00937301" w:rsidRPr="00253E43" w:rsidRDefault="00937301" w:rsidP="00312CEF">
      <w:pPr>
        <w:pStyle w:val="Ttulo2"/>
      </w:pPr>
      <w:bookmarkStart w:id="114" w:name="_Toc49341829"/>
      <w:bookmarkStart w:id="115" w:name="_Toc170148356"/>
      <w:bookmarkStart w:id="116" w:name="_Toc170148671"/>
      <w:r w:rsidRPr="00253E43">
        <w:lastRenderedPageBreak/>
        <w:t>Diseño físico de la B</w:t>
      </w:r>
      <w:r w:rsidR="00D15FED" w:rsidRPr="00253E43">
        <w:t>ase de Datos</w:t>
      </w:r>
      <w:bookmarkEnd w:id="114"/>
      <w:bookmarkEnd w:id="115"/>
      <w:bookmarkEnd w:id="116"/>
      <w:r w:rsidRPr="00253E43"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18"/>
        <w:gridCol w:w="1533"/>
        <w:gridCol w:w="756"/>
        <w:gridCol w:w="422"/>
        <w:gridCol w:w="422"/>
        <w:gridCol w:w="775"/>
        <w:gridCol w:w="1141"/>
        <w:gridCol w:w="3057"/>
      </w:tblGrid>
      <w:tr w:rsidR="00115E54" w:rsidRPr="00253E43" w14:paraId="65377063" w14:textId="77777777" w:rsidTr="00602246">
        <w:tc>
          <w:tcPr>
            <w:tcW w:w="10024" w:type="dxa"/>
            <w:gridSpan w:val="8"/>
            <w:shd w:val="clear" w:color="auto" w:fill="E7E6E6" w:themeFill="background2"/>
          </w:tcPr>
          <w:p w14:paraId="6AD0BEDF" w14:textId="14A43319" w:rsidR="00115E54" w:rsidRPr="00253E43" w:rsidRDefault="00A872B1" w:rsidP="00602246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materias</w:t>
            </w:r>
          </w:p>
        </w:tc>
      </w:tr>
      <w:tr w:rsidR="00703417" w:rsidRPr="00253E43" w14:paraId="00975B40" w14:textId="77777777" w:rsidTr="00A872B1">
        <w:tc>
          <w:tcPr>
            <w:tcW w:w="1918" w:type="dxa"/>
            <w:shd w:val="clear" w:color="auto" w:fill="F2F2F2" w:themeFill="background1" w:themeFillShade="F2"/>
          </w:tcPr>
          <w:p w14:paraId="1ADF7E14" w14:textId="77777777" w:rsidR="00631A40" w:rsidRPr="00253E43" w:rsidRDefault="00631A40" w:rsidP="00602246">
            <w:pPr>
              <w:rPr>
                <w:rFonts w:cstheme="minorHAnsi"/>
                <w:b/>
                <w:sz w:val="16"/>
                <w:szCs w:val="16"/>
              </w:rPr>
            </w:pPr>
            <w:r w:rsidRPr="00253E43">
              <w:rPr>
                <w:rFonts w:cstheme="minorHAnsi"/>
                <w:b/>
                <w:sz w:val="16"/>
                <w:szCs w:val="16"/>
              </w:rPr>
              <w:t>Nombre campo</w:t>
            </w:r>
          </w:p>
        </w:tc>
        <w:tc>
          <w:tcPr>
            <w:tcW w:w="1533" w:type="dxa"/>
            <w:shd w:val="clear" w:color="auto" w:fill="F2F2F2" w:themeFill="background1" w:themeFillShade="F2"/>
          </w:tcPr>
          <w:p w14:paraId="0AF47F44" w14:textId="77777777" w:rsidR="00631A40" w:rsidRPr="00253E43" w:rsidRDefault="00631A40" w:rsidP="00602246">
            <w:pPr>
              <w:rPr>
                <w:rFonts w:cstheme="minorHAnsi"/>
                <w:b/>
                <w:sz w:val="16"/>
                <w:szCs w:val="16"/>
              </w:rPr>
            </w:pPr>
            <w:r w:rsidRPr="00253E43">
              <w:rPr>
                <w:rFonts w:cstheme="minorHAnsi"/>
                <w:b/>
                <w:sz w:val="16"/>
                <w:szCs w:val="16"/>
              </w:rPr>
              <w:t>Tipo</w:t>
            </w:r>
          </w:p>
        </w:tc>
        <w:tc>
          <w:tcPr>
            <w:tcW w:w="756" w:type="dxa"/>
            <w:shd w:val="clear" w:color="auto" w:fill="F2F2F2" w:themeFill="background1" w:themeFillShade="F2"/>
          </w:tcPr>
          <w:p w14:paraId="60C2F771" w14:textId="77777777" w:rsidR="00631A40" w:rsidRPr="00253E43" w:rsidRDefault="00631A40" w:rsidP="00602246">
            <w:pPr>
              <w:rPr>
                <w:rFonts w:cstheme="minorHAnsi"/>
                <w:b/>
                <w:sz w:val="16"/>
                <w:szCs w:val="16"/>
              </w:rPr>
            </w:pPr>
            <w:r w:rsidRPr="00253E43">
              <w:rPr>
                <w:rFonts w:cstheme="minorHAnsi"/>
                <w:b/>
                <w:sz w:val="16"/>
                <w:szCs w:val="16"/>
              </w:rPr>
              <w:t>Tamaño</w:t>
            </w:r>
          </w:p>
        </w:tc>
        <w:tc>
          <w:tcPr>
            <w:tcW w:w="422" w:type="dxa"/>
            <w:shd w:val="clear" w:color="auto" w:fill="F2F2F2" w:themeFill="background1" w:themeFillShade="F2"/>
          </w:tcPr>
          <w:p w14:paraId="329B9C8B" w14:textId="77777777" w:rsidR="00631A40" w:rsidRPr="00253E43" w:rsidRDefault="00631A40" w:rsidP="00115E54">
            <w:pPr>
              <w:rPr>
                <w:rFonts w:cstheme="minorHAnsi"/>
                <w:b/>
                <w:sz w:val="16"/>
                <w:szCs w:val="16"/>
              </w:rPr>
            </w:pPr>
            <w:r w:rsidRPr="00253E43">
              <w:rPr>
                <w:rFonts w:cstheme="minorHAnsi"/>
                <w:b/>
                <w:sz w:val="16"/>
                <w:szCs w:val="16"/>
              </w:rPr>
              <w:t>PK</w:t>
            </w:r>
          </w:p>
        </w:tc>
        <w:tc>
          <w:tcPr>
            <w:tcW w:w="422" w:type="dxa"/>
            <w:shd w:val="clear" w:color="auto" w:fill="F2F2F2" w:themeFill="background1" w:themeFillShade="F2"/>
          </w:tcPr>
          <w:p w14:paraId="16D148F4" w14:textId="77777777" w:rsidR="00631A40" w:rsidRPr="00253E43" w:rsidRDefault="00631A40" w:rsidP="00115E54">
            <w:pPr>
              <w:rPr>
                <w:rFonts w:cstheme="minorHAnsi"/>
                <w:b/>
                <w:sz w:val="16"/>
                <w:szCs w:val="16"/>
              </w:rPr>
            </w:pPr>
            <w:r w:rsidRPr="00253E43">
              <w:rPr>
                <w:rFonts w:cstheme="minorHAnsi"/>
                <w:b/>
                <w:sz w:val="16"/>
                <w:szCs w:val="16"/>
              </w:rPr>
              <w:t>FK</w:t>
            </w:r>
          </w:p>
        </w:tc>
        <w:tc>
          <w:tcPr>
            <w:tcW w:w="775" w:type="dxa"/>
            <w:shd w:val="clear" w:color="auto" w:fill="F2F2F2" w:themeFill="background1" w:themeFillShade="F2"/>
          </w:tcPr>
          <w:p w14:paraId="75E884EA" w14:textId="77777777" w:rsidR="00631A40" w:rsidRPr="00253E43" w:rsidRDefault="00D14A4C" w:rsidP="00602246">
            <w:pPr>
              <w:rPr>
                <w:rFonts w:cstheme="minorHAnsi"/>
                <w:b/>
                <w:sz w:val="16"/>
                <w:szCs w:val="16"/>
              </w:rPr>
            </w:pPr>
            <w:r w:rsidRPr="00253E43">
              <w:rPr>
                <w:rFonts w:cstheme="minorHAnsi"/>
                <w:b/>
                <w:sz w:val="16"/>
                <w:szCs w:val="16"/>
              </w:rPr>
              <w:t>N</w:t>
            </w:r>
            <w:r w:rsidR="00694BBE" w:rsidRPr="00253E43">
              <w:rPr>
                <w:rFonts w:cstheme="minorHAnsi"/>
                <w:b/>
                <w:sz w:val="16"/>
                <w:szCs w:val="16"/>
              </w:rPr>
              <w:t>O</w:t>
            </w:r>
            <w:r w:rsidRPr="00253E43">
              <w:rPr>
                <w:rFonts w:cstheme="minorHAnsi"/>
                <w:b/>
                <w:sz w:val="16"/>
                <w:szCs w:val="16"/>
              </w:rPr>
              <w:t>NULL</w:t>
            </w:r>
          </w:p>
        </w:tc>
        <w:tc>
          <w:tcPr>
            <w:tcW w:w="1141" w:type="dxa"/>
            <w:shd w:val="clear" w:color="auto" w:fill="F2F2F2" w:themeFill="background1" w:themeFillShade="F2"/>
          </w:tcPr>
          <w:p w14:paraId="744001C3" w14:textId="77777777" w:rsidR="00631A40" w:rsidRPr="00253E43" w:rsidRDefault="00631A40" w:rsidP="00602246">
            <w:pPr>
              <w:rPr>
                <w:rFonts w:cstheme="minorHAnsi"/>
                <w:b/>
                <w:sz w:val="16"/>
                <w:szCs w:val="16"/>
              </w:rPr>
            </w:pPr>
            <w:r w:rsidRPr="00253E43">
              <w:rPr>
                <w:rFonts w:cstheme="minorHAnsi"/>
                <w:b/>
                <w:sz w:val="16"/>
                <w:szCs w:val="16"/>
              </w:rPr>
              <w:t>Valor defecto</w:t>
            </w:r>
          </w:p>
        </w:tc>
        <w:tc>
          <w:tcPr>
            <w:tcW w:w="3057" w:type="dxa"/>
            <w:shd w:val="clear" w:color="auto" w:fill="F2F2F2" w:themeFill="background1" w:themeFillShade="F2"/>
          </w:tcPr>
          <w:p w14:paraId="56908050" w14:textId="77777777" w:rsidR="00631A40" w:rsidRPr="00253E43" w:rsidRDefault="00631A40" w:rsidP="00631A40">
            <w:pPr>
              <w:rPr>
                <w:rFonts w:cstheme="minorHAnsi"/>
                <w:b/>
                <w:sz w:val="16"/>
                <w:szCs w:val="16"/>
              </w:rPr>
            </w:pPr>
            <w:r w:rsidRPr="00253E43">
              <w:rPr>
                <w:rFonts w:cstheme="minorHAnsi"/>
                <w:b/>
                <w:sz w:val="16"/>
                <w:szCs w:val="16"/>
              </w:rPr>
              <w:t>Observaciones</w:t>
            </w:r>
          </w:p>
        </w:tc>
      </w:tr>
      <w:tr w:rsidR="00703417" w:rsidRPr="00253E43" w14:paraId="5E4966E0" w14:textId="77777777" w:rsidTr="00A872B1">
        <w:tc>
          <w:tcPr>
            <w:tcW w:w="1918" w:type="dxa"/>
          </w:tcPr>
          <w:p w14:paraId="49946617" w14:textId="1689A1B3" w:rsidR="00631A40" w:rsidRPr="00253E43" w:rsidRDefault="00A872B1" w:rsidP="00602246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id</w:t>
            </w:r>
          </w:p>
        </w:tc>
        <w:tc>
          <w:tcPr>
            <w:tcW w:w="1533" w:type="dxa"/>
          </w:tcPr>
          <w:p w14:paraId="5D1D50E7" w14:textId="6106A86F" w:rsidR="00631A40" w:rsidRPr="00253E43" w:rsidRDefault="00A872B1" w:rsidP="00602246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INT</w:t>
            </w:r>
          </w:p>
        </w:tc>
        <w:tc>
          <w:tcPr>
            <w:tcW w:w="756" w:type="dxa"/>
          </w:tcPr>
          <w:p w14:paraId="48B59D56" w14:textId="49EDFD54" w:rsidR="00631A40" w:rsidRPr="00253E43" w:rsidRDefault="00A872B1" w:rsidP="00602246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11</w:t>
            </w:r>
          </w:p>
        </w:tc>
        <w:tc>
          <w:tcPr>
            <w:tcW w:w="422" w:type="dxa"/>
          </w:tcPr>
          <w:p w14:paraId="7A61C9E6" w14:textId="395217CC" w:rsidR="00631A40" w:rsidRPr="00253E43" w:rsidRDefault="00A872B1" w:rsidP="00602246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X</w:t>
            </w:r>
          </w:p>
        </w:tc>
        <w:tc>
          <w:tcPr>
            <w:tcW w:w="422" w:type="dxa"/>
          </w:tcPr>
          <w:p w14:paraId="148B7EB5" w14:textId="77777777" w:rsidR="00631A40" w:rsidRPr="00253E43" w:rsidRDefault="00631A40" w:rsidP="00602246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775" w:type="dxa"/>
          </w:tcPr>
          <w:p w14:paraId="4688ACDC" w14:textId="65D4C737" w:rsidR="00631A40" w:rsidRPr="00253E43" w:rsidRDefault="00A872B1" w:rsidP="00D14A4C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X</w:t>
            </w:r>
          </w:p>
        </w:tc>
        <w:tc>
          <w:tcPr>
            <w:tcW w:w="1141" w:type="dxa"/>
          </w:tcPr>
          <w:p w14:paraId="045C5C3A" w14:textId="77777777" w:rsidR="00631A40" w:rsidRPr="00253E43" w:rsidRDefault="00631A40" w:rsidP="00602246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3057" w:type="dxa"/>
          </w:tcPr>
          <w:p w14:paraId="664ACA8D" w14:textId="21BD7C2D" w:rsidR="00631A40" w:rsidRPr="00253E43" w:rsidRDefault="00A872B1" w:rsidP="00602246">
            <w:pPr>
              <w:rPr>
                <w:rFonts w:cstheme="minorHAnsi"/>
                <w:b/>
                <w:sz w:val="16"/>
                <w:szCs w:val="16"/>
              </w:rPr>
            </w:pPr>
            <w:r w:rsidRPr="00253E43">
              <w:rPr>
                <w:rFonts w:cstheme="minorHAnsi"/>
                <w:b/>
                <w:sz w:val="16"/>
                <w:szCs w:val="16"/>
              </w:rPr>
              <w:t>AUTONUMÉRICO</w:t>
            </w:r>
          </w:p>
        </w:tc>
      </w:tr>
      <w:tr w:rsidR="00703417" w:rsidRPr="00253E43" w14:paraId="7C5BE7C4" w14:textId="77777777" w:rsidTr="00A872B1">
        <w:tc>
          <w:tcPr>
            <w:tcW w:w="1918" w:type="dxa"/>
          </w:tcPr>
          <w:p w14:paraId="40FC8F8B" w14:textId="177196F9" w:rsidR="008F54B3" w:rsidRPr="00253E43" w:rsidRDefault="00A872B1" w:rsidP="00602246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nombre</w:t>
            </w:r>
          </w:p>
        </w:tc>
        <w:tc>
          <w:tcPr>
            <w:tcW w:w="1533" w:type="dxa"/>
          </w:tcPr>
          <w:p w14:paraId="341B9E1D" w14:textId="4FB71406" w:rsidR="008F54B3" w:rsidRPr="00253E43" w:rsidRDefault="00425A9B" w:rsidP="00602246">
            <w:pPr>
              <w:rPr>
                <w:rFonts w:cstheme="minorHAnsi"/>
                <w:b/>
                <w:sz w:val="16"/>
                <w:szCs w:val="16"/>
              </w:rPr>
            </w:pPr>
            <w:r w:rsidRPr="00253E43">
              <w:rPr>
                <w:rFonts w:cstheme="minorHAnsi"/>
                <w:b/>
                <w:sz w:val="16"/>
                <w:szCs w:val="16"/>
              </w:rPr>
              <w:t>VARCHAR</w:t>
            </w:r>
          </w:p>
        </w:tc>
        <w:tc>
          <w:tcPr>
            <w:tcW w:w="756" w:type="dxa"/>
          </w:tcPr>
          <w:p w14:paraId="228D977A" w14:textId="2608A384" w:rsidR="008F54B3" w:rsidRPr="00253E43" w:rsidRDefault="00425A9B" w:rsidP="00602246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255</w:t>
            </w:r>
          </w:p>
        </w:tc>
        <w:tc>
          <w:tcPr>
            <w:tcW w:w="422" w:type="dxa"/>
          </w:tcPr>
          <w:p w14:paraId="2CF8EE1A" w14:textId="77777777" w:rsidR="008F54B3" w:rsidRPr="00253E43" w:rsidRDefault="008F54B3" w:rsidP="00602246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422" w:type="dxa"/>
          </w:tcPr>
          <w:p w14:paraId="64D3198F" w14:textId="77777777" w:rsidR="008F54B3" w:rsidRPr="00253E43" w:rsidRDefault="008F54B3" w:rsidP="00602246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775" w:type="dxa"/>
          </w:tcPr>
          <w:p w14:paraId="1188730C" w14:textId="6BFBE902" w:rsidR="008F54B3" w:rsidRPr="00253E43" w:rsidRDefault="00A872B1" w:rsidP="00D14A4C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X</w:t>
            </w:r>
          </w:p>
        </w:tc>
        <w:tc>
          <w:tcPr>
            <w:tcW w:w="1141" w:type="dxa"/>
          </w:tcPr>
          <w:p w14:paraId="3AB23CA5" w14:textId="77777777" w:rsidR="008F54B3" w:rsidRPr="00253E43" w:rsidRDefault="008F54B3" w:rsidP="00602246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3057" w:type="dxa"/>
          </w:tcPr>
          <w:p w14:paraId="62CD6300" w14:textId="77777777" w:rsidR="008F54B3" w:rsidRPr="00253E43" w:rsidRDefault="008F54B3" w:rsidP="00602246">
            <w:pPr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703417" w:rsidRPr="00253E43" w14:paraId="3C3F1F70" w14:textId="77777777" w:rsidTr="00A872B1">
        <w:tc>
          <w:tcPr>
            <w:tcW w:w="1918" w:type="dxa"/>
          </w:tcPr>
          <w:p w14:paraId="6CD73234" w14:textId="1CA22715" w:rsidR="004A0B07" w:rsidRPr="00253E43" w:rsidRDefault="00A872B1" w:rsidP="004A0B07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departamento</w:t>
            </w:r>
          </w:p>
        </w:tc>
        <w:tc>
          <w:tcPr>
            <w:tcW w:w="1533" w:type="dxa"/>
          </w:tcPr>
          <w:p w14:paraId="16ADD33A" w14:textId="3D881A1F" w:rsidR="004A0B07" w:rsidRPr="00253E43" w:rsidRDefault="00425A9B" w:rsidP="004A0B07">
            <w:r w:rsidRPr="00253E43">
              <w:rPr>
                <w:rFonts w:cstheme="minorHAnsi"/>
                <w:b/>
                <w:sz w:val="16"/>
                <w:szCs w:val="16"/>
              </w:rPr>
              <w:t>VARCHAR</w:t>
            </w:r>
          </w:p>
        </w:tc>
        <w:tc>
          <w:tcPr>
            <w:tcW w:w="756" w:type="dxa"/>
          </w:tcPr>
          <w:p w14:paraId="258D25EC" w14:textId="18E1EA4D" w:rsidR="004A0B07" w:rsidRPr="00253E43" w:rsidRDefault="00425A9B" w:rsidP="004A0B07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255</w:t>
            </w:r>
          </w:p>
        </w:tc>
        <w:tc>
          <w:tcPr>
            <w:tcW w:w="422" w:type="dxa"/>
          </w:tcPr>
          <w:p w14:paraId="32F49E02" w14:textId="77777777" w:rsidR="004A0B07" w:rsidRPr="00253E43" w:rsidRDefault="004A0B07" w:rsidP="004A0B07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422" w:type="dxa"/>
          </w:tcPr>
          <w:p w14:paraId="6D5E934F" w14:textId="77777777" w:rsidR="004A0B07" w:rsidRPr="00253E43" w:rsidRDefault="004A0B07" w:rsidP="004A0B07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775" w:type="dxa"/>
          </w:tcPr>
          <w:p w14:paraId="60461CB5" w14:textId="483BCDC7" w:rsidR="004A0B07" w:rsidRPr="00253E43" w:rsidRDefault="00A872B1" w:rsidP="00D14A4C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X</w:t>
            </w:r>
          </w:p>
        </w:tc>
        <w:tc>
          <w:tcPr>
            <w:tcW w:w="1141" w:type="dxa"/>
          </w:tcPr>
          <w:p w14:paraId="7CC831E1" w14:textId="77777777" w:rsidR="004A0B07" w:rsidRPr="00253E43" w:rsidRDefault="004A0B07" w:rsidP="004A0B07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3057" w:type="dxa"/>
          </w:tcPr>
          <w:p w14:paraId="272E74AF" w14:textId="77777777" w:rsidR="004A0B07" w:rsidRPr="00253E43" w:rsidRDefault="004A0B07" w:rsidP="004A0B07">
            <w:pPr>
              <w:rPr>
                <w:rFonts w:cstheme="minorHAnsi"/>
                <w:b/>
                <w:sz w:val="16"/>
                <w:szCs w:val="16"/>
              </w:rPr>
            </w:pPr>
          </w:p>
        </w:tc>
      </w:tr>
    </w:tbl>
    <w:p w14:paraId="4C4BA883" w14:textId="77777777" w:rsidR="006E4CC4" w:rsidRPr="00253E43" w:rsidRDefault="006E4CC4" w:rsidP="006E4CC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03"/>
        <w:gridCol w:w="1582"/>
        <w:gridCol w:w="843"/>
        <w:gridCol w:w="389"/>
        <w:gridCol w:w="377"/>
        <w:gridCol w:w="775"/>
        <w:gridCol w:w="1184"/>
        <w:gridCol w:w="2971"/>
      </w:tblGrid>
      <w:tr w:rsidR="00602246" w:rsidRPr="00253E43" w14:paraId="650208F5" w14:textId="77777777" w:rsidTr="00602246">
        <w:tc>
          <w:tcPr>
            <w:tcW w:w="10024" w:type="dxa"/>
            <w:gridSpan w:val="8"/>
            <w:shd w:val="clear" w:color="auto" w:fill="E7E6E6" w:themeFill="background2"/>
          </w:tcPr>
          <w:p w14:paraId="0D8C9378" w14:textId="098E0DDA" w:rsidR="00602246" w:rsidRPr="00253E43" w:rsidRDefault="00425A9B" w:rsidP="00602246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cursos</w:t>
            </w:r>
          </w:p>
        </w:tc>
      </w:tr>
      <w:tr w:rsidR="00602246" w:rsidRPr="00253E43" w14:paraId="18CFD80D" w14:textId="77777777" w:rsidTr="00425A9B">
        <w:tc>
          <w:tcPr>
            <w:tcW w:w="1903" w:type="dxa"/>
            <w:shd w:val="clear" w:color="auto" w:fill="F2F2F2" w:themeFill="background1" w:themeFillShade="F2"/>
          </w:tcPr>
          <w:p w14:paraId="1A1E78D8" w14:textId="77777777" w:rsidR="00602246" w:rsidRPr="00253E43" w:rsidRDefault="00602246" w:rsidP="00602246">
            <w:pPr>
              <w:rPr>
                <w:rFonts w:cstheme="minorHAnsi"/>
                <w:b/>
                <w:sz w:val="16"/>
                <w:szCs w:val="16"/>
              </w:rPr>
            </w:pPr>
            <w:r w:rsidRPr="00253E43">
              <w:rPr>
                <w:rFonts w:cstheme="minorHAnsi"/>
                <w:b/>
                <w:sz w:val="16"/>
                <w:szCs w:val="16"/>
              </w:rPr>
              <w:t>Nombre campo</w:t>
            </w:r>
          </w:p>
        </w:tc>
        <w:tc>
          <w:tcPr>
            <w:tcW w:w="1582" w:type="dxa"/>
            <w:shd w:val="clear" w:color="auto" w:fill="F2F2F2" w:themeFill="background1" w:themeFillShade="F2"/>
          </w:tcPr>
          <w:p w14:paraId="1E0EC825" w14:textId="77777777" w:rsidR="00602246" w:rsidRPr="00253E43" w:rsidRDefault="00602246" w:rsidP="00602246">
            <w:pPr>
              <w:rPr>
                <w:rFonts w:cstheme="minorHAnsi"/>
                <w:b/>
                <w:sz w:val="16"/>
                <w:szCs w:val="16"/>
              </w:rPr>
            </w:pPr>
            <w:r w:rsidRPr="00253E43">
              <w:rPr>
                <w:rFonts w:cstheme="minorHAnsi"/>
                <w:b/>
                <w:sz w:val="16"/>
                <w:szCs w:val="16"/>
              </w:rPr>
              <w:t>Tipo</w:t>
            </w:r>
          </w:p>
        </w:tc>
        <w:tc>
          <w:tcPr>
            <w:tcW w:w="843" w:type="dxa"/>
            <w:shd w:val="clear" w:color="auto" w:fill="F2F2F2" w:themeFill="background1" w:themeFillShade="F2"/>
          </w:tcPr>
          <w:p w14:paraId="3820E678" w14:textId="77777777" w:rsidR="00602246" w:rsidRPr="00253E43" w:rsidRDefault="00602246" w:rsidP="00602246">
            <w:pPr>
              <w:rPr>
                <w:rFonts w:cstheme="minorHAnsi"/>
                <w:b/>
                <w:sz w:val="16"/>
                <w:szCs w:val="16"/>
              </w:rPr>
            </w:pPr>
            <w:r w:rsidRPr="00253E43">
              <w:rPr>
                <w:rFonts w:cstheme="minorHAnsi"/>
                <w:b/>
                <w:sz w:val="16"/>
                <w:szCs w:val="16"/>
              </w:rPr>
              <w:t>Tamaño</w:t>
            </w:r>
          </w:p>
        </w:tc>
        <w:tc>
          <w:tcPr>
            <w:tcW w:w="389" w:type="dxa"/>
            <w:shd w:val="clear" w:color="auto" w:fill="F2F2F2" w:themeFill="background1" w:themeFillShade="F2"/>
          </w:tcPr>
          <w:p w14:paraId="613657D1" w14:textId="77777777" w:rsidR="00602246" w:rsidRPr="00253E43" w:rsidRDefault="00602246" w:rsidP="00602246">
            <w:pPr>
              <w:rPr>
                <w:rFonts w:cstheme="minorHAnsi"/>
                <w:b/>
                <w:sz w:val="16"/>
                <w:szCs w:val="16"/>
              </w:rPr>
            </w:pPr>
            <w:r w:rsidRPr="00253E43">
              <w:rPr>
                <w:rFonts w:cstheme="minorHAnsi"/>
                <w:b/>
                <w:sz w:val="16"/>
                <w:szCs w:val="16"/>
              </w:rPr>
              <w:t>PK</w:t>
            </w:r>
          </w:p>
        </w:tc>
        <w:tc>
          <w:tcPr>
            <w:tcW w:w="377" w:type="dxa"/>
            <w:shd w:val="clear" w:color="auto" w:fill="F2F2F2" w:themeFill="background1" w:themeFillShade="F2"/>
          </w:tcPr>
          <w:p w14:paraId="7CD3DF0A" w14:textId="77777777" w:rsidR="00602246" w:rsidRPr="00253E43" w:rsidRDefault="00602246" w:rsidP="00602246">
            <w:pPr>
              <w:rPr>
                <w:rFonts w:cstheme="minorHAnsi"/>
                <w:b/>
                <w:sz w:val="16"/>
                <w:szCs w:val="16"/>
              </w:rPr>
            </w:pPr>
            <w:r w:rsidRPr="00253E43">
              <w:rPr>
                <w:rFonts w:cstheme="minorHAnsi"/>
                <w:b/>
                <w:sz w:val="16"/>
                <w:szCs w:val="16"/>
              </w:rPr>
              <w:t>FK</w:t>
            </w:r>
          </w:p>
        </w:tc>
        <w:tc>
          <w:tcPr>
            <w:tcW w:w="775" w:type="dxa"/>
            <w:shd w:val="clear" w:color="auto" w:fill="F2F2F2" w:themeFill="background1" w:themeFillShade="F2"/>
          </w:tcPr>
          <w:p w14:paraId="672074F9" w14:textId="77777777" w:rsidR="00602246" w:rsidRPr="00253E43" w:rsidRDefault="00694BBE" w:rsidP="00D14A4C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253E43">
              <w:rPr>
                <w:rFonts w:cstheme="minorHAnsi"/>
                <w:b/>
                <w:sz w:val="16"/>
                <w:szCs w:val="16"/>
              </w:rPr>
              <w:t>NONULL</w:t>
            </w:r>
          </w:p>
        </w:tc>
        <w:tc>
          <w:tcPr>
            <w:tcW w:w="1184" w:type="dxa"/>
            <w:shd w:val="clear" w:color="auto" w:fill="F2F2F2" w:themeFill="background1" w:themeFillShade="F2"/>
          </w:tcPr>
          <w:p w14:paraId="6334557D" w14:textId="77777777" w:rsidR="00602246" w:rsidRPr="00253E43" w:rsidRDefault="00602246" w:rsidP="00602246">
            <w:pPr>
              <w:rPr>
                <w:rFonts w:cstheme="minorHAnsi"/>
                <w:b/>
                <w:sz w:val="16"/>
                <w:szCs w:val="16"/>
              </w:rPr>
            </w:pPr>
            <w:r w:rsidRPr="00253E43">
              <w:rPr>
                <w:rFonts w:cstheme="minorHAnsi"/>
                <w:b/>
                <w:sz w:val="16"/>
                <w:szCs w:val="16"/>
              </w:rPr>
              <w:t>Valor defecto</w:t>
            </w:r>
          </w:p>
        </w:tc>
        <w:tc>
          <w:tcPr>
            <w:tcW w:w="2971" w:type="dxa"/>
            <w:shd w:val="clear" w:color="auto" w:fill="F2F2F2" w:themeFill="background1" w:themeFillShade="F2"/>
          </w:tcPr>
          <w:p w14:paraId="69C07EDD" w14:textId="77777777" w:rsidR="00602246" w:rsidRPr="00253E43" w:rsidRDefault="00602246" w:rsidP="00602246">
            <w:pPr>
              <w:rPr>
                <w:rFonts w:cstheme="minorHAnsi"/>
                <w:b/>
                <w:sz w:val="16"/>
                <w:szCs w:val="16"/>
              </w:rPr>
            </w:pPr>
            <w:r w:rsidRPr="00253E43">
              <w:rPr>
                <w:rFonts w:cstheme="minorHAnsi"/>
                <w:b/>
                <w:sz w:val="16"/>
                <w:szCs w:val="16"/>
              </w:rPr>
              <w:t>Observaciones</w:t>
            </w:r>
          </w:p>
        </w:tc>
      </w:tr>
      <w:tr w:rsidR="00425A9B" w:rsidRPr="00253E43" w14:paraId="79F846F2" w14:textId="77777777" w:rsidTr="00425A9B">
        <w:tc>
          <w:tcPr>
            <w:tcW w:w="1903" w:type="dxa"/>
          </w:tcPr>
          <w:p w14:paraId="78A0368C" w14:textId="73AC14C3" w:rsidR="00425A9B" w:rsidRPr="00253E43" w:rsidRDefault="00425A9B" w:rsidP="00425A9B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curso</w:t>
            </w:r>
          </w:p>
        </w:tc>
        <w:tc>
          <w:tcPr>
            <w:tcW w:w="1582" w:type="dxa"/>
          </w:tcPr>
          <w:p w14:paraId="3559922B" w14:textId="7D3B8B3D" w:rsidR="00425A9B" w:rsidRPr="00253E43" w:rsidRDefault="00425A9B" w:rsidP="00425A9B">
            <w:pPr>
              <w:rPr>
                <w:rFonts w:cstheme="minorHAnsi"/>
                <w:b/>
                <w:sz w:val="16"/>
                <w:szCs w:val="16"/>
              </w:rPr>
            </w:pPr>
            <w:r w:rsidRPr="005F4481">
              <w:rPr>
                <w:rFonts w:cstheme="minorHAnsi"/>
                <w:b/>
                <w:sz w:val="16"/>
                <w:szCs w:val="16"/>
              </w:rPr>
              <w:t>VARCHAR</w:t>
            </w:r>
          </w:p>
        </w:tc>
        <w:tc>
          <w:tcPr>
            <w:tcW w:w="843" w:type="dxa"/>
          </w:tcPr>
          <w:p w14:paraId="48495875" w14:textId="42A11969" w:rsidR="00425A9B" w:rsidRPr="00253E43" w:rsidRDefault="00425A9B" w:rsidP="00425A9B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20</w:t>
            </w:r>
          </w:p>
        </w:tc>
        <w:tc>
          <w:tcPr>
            <w:tcW w:w="389" w:type="dxa"/>
          </w:tcPr>
          <w:p w14:paraId="40D35C5E" w14:textId="3958A3CB" w:rsidR="00425A9B" w:rsidRPr="00253E43" w:rsidRDefault="00425A9B" w:rsidP="00425A9B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X</w:t>
            </w:r>
          </w:p>
        </w:tc>
        <w:tc>
          <w:tcPr>
            <w:tcW w:w="377" w:type="dxa"/>
          </w:tcPr>
          <w:p w14:paraId="078B5027" w14:textId="77777777" w:rsidR="00425A9B" w:rsidRPr="00253E43" w:rsidRDefault="00425A9B" w:rsidP="00425A9B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775" w:type="dxa"/>
          </w:tcPr>
          <w:p w14:paraId="068E9F05" w14:textId="189063A3" w:rsidR="00425A9B" w:rsidRPr="00253E43" w:rsidRDefault="00425A9B" w:rsidP="00425A9B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X</w:t>
            </w:r>
          </w:p>
        </w:tc>
        <w:tc>
          <w:tcPr>
            <w:tcW w:w="1184" w:type="dxa"/>
          </w:tcPr>
          <w:p w14:paraId="287734CC" w14:textId="77777777" w:rsidR="00425A9B" w:rsidRPr="00253E43" w:rsidRDefault="00425A9B" w:rsidP="00425A9B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2971" w:type="dxa"/>
          </w:tcPr>
          <w:p w14:paraId="00312F82" w14:textId="6EFABC3C" w:rsidR="00425A9B" w:rsidRPr="00253E43" w:rsidRDefault="00403CCC" w:rsidP="00425A9B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Letra del niev</w:t>
            </w:r>
          </w:p>
        </w:tc>
      </w:tr>
      <w:tr w:rsidR="00425A9B" w:rsidRPr="00253E43" w14:paraId="6AF6A3E5" w14:textId="77777777" w:rsidTr="00425A9B">
        <w:tc>
          <w:tcPr>
            <w:tcW w:w="1903" w:type="dxa"/>
          </w:tcPr>
          <w:p w14:paraId="44C69F03" w14:textId="4D8C6C07" w:rsidR="00425A9B" w:rsidRPr="00253E43" w:rsidRDefault="00425A9B" w:rsidP="00425A9B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nivel</w:t>
            </w:r>
          </w:p>
        </w:tc>
        <w:tc>
          <w:tcPr>
            <w:tcW w:w="1582" w:type="dxa"/>
          </w:tcPr>
          <w:p w14:paraId="12CF09F0" w14:textId="39A37B1F" w:rsidR="00425A9B" w:rsidRPr="00425A9B" w:rsidRDefault="00425A9B" w:rsidP="00425A9B">
            <w:pPr>
              <w:rPr>
                <w:rFonts w:cstheme="minorHAnsi"/>
                <w:b/>
                <w:sz w:val="16"/>
                <w:szCs w:val="16"/>
              </w:rPr>
            </w:pPr>
            <w:r w:rsidRPr="005F4481">
              <w:rPr>
                <w:rFonts w:cstheme="minorHAnsi"/>
                <w:b/>
                <w:sz w:val="16"/>
                <w:szCs w:val="16"/>
              </w:rPr>
              <w:t>VARCHAR</w:t>
            </w:r>
          </w:p>
        </w:tc>
        <w:tc>
          <w:tcPr>
            <w:tcW w:w="843" w:type="dxa"/>
          </w:tcPr>
          <w:p w14:paraId="2BBCF97B" w14:textId="3E462AE6" w:rsidR="00425A9B" w:rsidRPr="00253E43" w:rsidRDefault="00425A9B" w:rsidP="00425A9B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20</w:t>
            </w:r>
          </w:p>
        </w:tc>
        <w:tc>
          <w:tcPr>
            <w:tcW w:w="389" w:type="dxa"/>
          </w:tcPr>
          <w:p w14:paraId="0BBBAD7E" w14:textId="77777777" w:rsidR="00425A9B" w:rsidRPr="00253E43" w:rsidRDefault="00425A9B" w:rsidP="00425A9B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377" w:type="dxa"/>
          </w:tcPr>
          <w:p w14:paraId="39FB6B07" w14:textId="77777777" w:rsidR="00425A9B" w:rsidRPr="00253E43" w:rsidRDefault="00425A9B" w:rsidP="00425A9B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775" w:type="dxa"/>
          </w:tcPr>
          <w:p w14:paraId="7D45C47B" w14:textId="24E89E7C" w:rsidR="00425A9B" w:rsidRPr="00253E43" w:rsidRDefault="00425A9B" w:rsidP="00425A9B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X</w:t>
            </w:r>
          </w:p>
        </w:tc>
        <w:tc>
          <w:tcPr>
            <w:tcW w:w="1184" w:type="dxa"/>
          </w:tcPr>
          <w:p w14:paraId="788F93D2" w14:textId="77777777" w:rsidR="00425A9B" w:rsidRPr="00253E43" w:rsidRDefault="00425A9B" w:rsidP="00425A9B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2971" w:type="dxa"/>
          </w:tcPr>
          <w:p w14:paraId="3726EA48" w14:textId="3D596A4B" w:rsidR="00425A9B" w:rsidRPr="00253E43" w:rsidRDefault="00403CCC" w:rsidP="00425A9B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1ºeso, 2eso….</w:t>
            </w:r>
          </w:p>
        </w:tc>
      </w:tr>
    </w:tbl>
    <w:p w14:paraId="26E0C57E" w14:textId="77777777" w:rsidR="00425A9B" w:rsidRPr="00253E43" w:rsidRDefault="00425A9B" w:rsidP="006E4CC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43"/>
        <w:gridCol w:w="1589"/>
        <w:gridCol w:w="841"/>
        <w:gridCol w:w="389"/>
        <w:gridCol w:w="377"/>
        <w:gridCol w:w="775"/>
        <w:gridCol w:w="1175"/>
        <w:gridCol w:w="2935"/>
      </w:tblGrid>
      <w:tr w:rsidR="00602246" w:rsidRPr="00253E43" w14:paraId="2A9D16A6" w14:textId="77777777" w:rsidTr="00602246">
        <w:tc>
          <w:tcPr>
            <w:tcW w:w="10024" w:type="dxa"/>
            <w:gridSpan w:val="8"/>
            <w:shd w:val="clear" w:color="auto" w:fill="E7E6E6" w:themeFill="background2"/>
          </w:tcPr>
          <w:p w14:paraId="52C6AB0E" w14:textId="6D3FEDE3" w:rsidR="00602246" w:rsidRPr="00253E43" w:rsidRDefault="00425A9B" w:rsidP="00602246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libros</w:t>
            </w:r>
          </w:p>
        </w:tc>
      </w:tr>
      <w:tr w:rsidR="00425A9B" w:rsidRPr="00253E43" w14:paraId="0E7B1F5A" w14:textId="77777777" w:rsidTr="00425A9B">
        <w:tc>
          <w:tcPr>
            <w:tcW w:w="1943" w:type="dxa"/>
            <w:shd w:val="clear" w:color="auto" w:fill="F2F2F2" w:themeFill="background1" w:themeFillShade="F2"/>
          </w:tcPr>
          <w:p w14:paraId="677A9A9F" w14:textId="77777777" w:rsidR="00602246" w:rsidRPr="00253E43" w:rsidRDefault="00602246" w:rsidP="00602246">
            <w:pPr>
              <w:rPr>
                <w:rFonts w:cstheme="minorHAnsi"/>
                <w:b/>
                <w:sz w:val="16"/>
                <w:szCs w:val="16"/>
              </w:rPr>
            </w:pPr>
            <w:r w:rsidRPr="00253E43">
              <w:rPr>
                <w:rFonts w:cstheme="minorHAnsi"/>
                <w:b/>
                <w:sz w:val="16"/>
                <w:szCs w:val="16"/>
              </w:rPr>
              <w:t>Nombre campo</w:t>
            </w:r>
          </w:p>
        </w:tc>
        <w:tc>
          <w:tcPr>
            <w:tcW w:w="1589" w:type="dxa"/>
            <w:shd w:val="clear" w:color="auto" w:fill="F2F2F2" w:themeFill="background1" w:themeFillShade="F2"/>
          </w:tcPr>
          <w:p w14:paraId="658AA811" w14:textId="77777777" w:rsidR="00602246" w:rsidRPr="00253E43" w:rsidRDefault="00602246" w:rsidP="00602246">
            <w:pPr>
              <w:rPr>
                <w:rFonts w:cstheme="minorHAnsi"/>
                <w:b/>
                <w:sz w:val="16"/>
                <w:szCs w:val="16"/>
              </w:rPr>
            </w:pPr>
            <w:r w:rsidRPr="00253E43">
              <w:rPr>
                <w:rFonts w:cstheme="minorHAnsi"/>
                <w:b/>
                <w:sz w:val="16"/>
                <w:szCs w:val="16"/>
              </w:rPr>
              <w:t>Tipo</w:t>
            </w:r>
          </w:p>
        </w:tc>
        <w:tc>
          <w:tcPr>
            <w:tcW w:w="841" w:type="dxa"/>
            <w:shd w:val="clear" w:color="auto" w:fill="F2F2F2" w:themeFill="background1" w:themeFillShade="F2"/>
          </w:tcPr>
          <w:p w14:paraId="135E7A02" w14:textId="77777777" w:rsidR="00602246" w:rsidRPr="00253E43" w:rsidRDefault="00602246" w:rsidP="00602246">
            <w:pPr>
              <w:rPr>
                <w:rFonts w:cstheme="minorHAnsi"/>
                <w:b/>
                <w:sz w:val="16"/>
                <w:szCs w:val="16"/>
              </w:rPr>
            </w:pPr>
            <w:r w:rsidRPr="00253E43">
              <w:rPr>
                <w:rFonts w:cstheme="minorHAnsi"/>
                <w:b/>
                <w:sz w:val="16"/>
                <w:szCs w:val="16"/>
              </w:rPr>
              <w:t>Tamaño</w:t>
            </w:r>
          </w:p>
        </w:tc>
        <w:tc>
          <w:tcPr>
            <w:tcW w:w="389" w:type="dxa"/>
            <w:shd w:val="clear" w:color="auto" w:fill="F2F2F2" w:themeFill="background1" w:themeFillShade="F2"/>
          </w:tcPr>
          <w:p w14:paraId="2A7B4C6F" w14:textId="77777777" w:rsidR="00602246" w:rsidRPr="00253E43" w:rsidRDefault="00602246" w:rsidP="00602246">
            <w:pPr>
              <w:rPr>
                <w:rFonts w:cstheme="minorHAnsi"/>
                <w:b/>
                <w:sz w:val="16"/>
                <w:szCs w:val="16"/>
              </w:rPr>
            </w:pPr>
            <w:r w:rsidRPr="00253E43">
              <w:rPr>
                <w:rFonts w:cstheme="minorHAnsi"/>
                <w:b/>
                <w:sz w:val="16"/>
                <w:szCs w:val="16"/>
              </w:rPr>
              <w:t>PK</w:t>
            </w:r>
          </w:p>
        </w:tc>
        <w:tc>
          <w:tcPr>
            <w:tcW w:w="377" w:type="dxa"/>
            <w:shd w:val="clear" w:color="auto" w:fill="F2F2F2" w:themeFill="background1" w:themeFillShade="F2"/>
          </w:tcPr>
          <w:p w14:paraId="57301085" w14:textId="77777777" w:rsidR="00602246" w:rsidRPr="00253E43" w:rsidRDefault="00602246" w:rsidP="00602246">
            <w:pPr>
              <w:rPr>
                <w:rFonts w:cstheme="minorHAnsi"/>
                <w:b/>
                <w:sz w:val="16"/>
                <w:szCs w:val="16"/>
              </w:rPr>
            </w:pPr>
            <w:r w:rsidRPr="00253E43">
              <w:rPr>
                <w:rFonts w:cstheme="minorHAnsi"/>
                <w:b/>
                <w:sz w:val="16"/>
                <w:szCs w:val="16"/>
              </w:rPr>
              <w:t>FK</w:t>
            </w:r>
          </w:p>
        </w:tc>
        <w:tc>
          <w:tcPr>
            <w:tcW w:w="775" w:type="dxa"/>
            <w:shd w:val="clear" w:color="auto" w:fill="F2F2F2" w:themeFill="background1" w:themeFillShade="F2"/>
          </w:tcPr>
          <w:p w14:paraId="69F6A21E" w14:textId="77777777" w:rsidR="00602246" w:rsidRPr="00253E43" w:rsidRDefault="00694BBE" w:rsidP="00D14A4C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253E43">
              <w:rPr>
                <w:rFonts w:cstheme="minorHAnsi"/>
                <w:b/>
                <w:sz w:val="16"/>
                <w:szCs w:val="16"/>
              </w:rPr>
              <w:t>NONULL</w:t>
            </w:r>
          </w:p>
        </w:tc>
        <w:tc>
          <w:tcPr>
            <w:tcW w:w="1175" w:type="dxa"/>
            <w:shd w:val="clear" w:color="auto" w:fill="F2F2F2" w:themeFill="background1" w:themeFillShade="F2"/>
          </w:tcPr>
          <w:p w14:paraId="35B65701" w14:textId="77777777" w:rsidR="00602246" w:rsidRPr="00253E43" w:rsidRDefault="00602246" w:rsidP="00602246">
            <w:pPr>
              <w:rPr>
                <w:rFonts w:cstheme="minorHAnsi"/>
                <w:b/>
                <w:sz w:val="16"/>
                <w:szCs w:val="16"/>
              </w:rPr>
            </w:pPr>
            <w:r w:rsidRPr="00253E43">
              <w:rPr>
                <w:rFonts w:cstheme="minorHAnsi"/>
                <w:b/>
                <w:sz w:val="16"/>
                <w:szCs w:val="16"/>
              </w:rPr>
              <w:t>Valor defecto</w:t>
            </w:r>
          </w:p>
        </w:tc>
        <w:tc>
          <w:tcPr>
            <w:tcW w:w="2935" w:type="dxa"/>
            <w:shd w:val="clear" w:color="auto" w:fill="F2F2F2" w:themeFill="background1" w:themeFillShade="F2"/>
          </w:tcPr>
          <w:p w14:paraId="2F348FBD" w14:textId="77777777" w:rsidR="00602246" w:rsidRPr="00253E43" w:rsidRDefault="00602246" w:rsidP="00602246">
            <w:pPr>
              <w:rPr>
                <w:rFonts w:cstheme="minorHAnsi"/>
                <w:b/>
                <w:sz w:val="16"/>
                <w:szCs w:val="16"/>
              </w:rPr>
            </w:pPr>
            <w:r w:rsidRPr="00253E43">
              <w:rPr>
                <w:rFonts w:cstheme="minorHAnsi"/>
                <w:b/>
                <w:sz w:val="16"/>
                <w:szCs w:val="16"/>
              </w:rPr>
              <w:t>Observaciones</w:t>
            </w:r>
          </w:p>
        </w:tc>
      </w:tr>
      <w:tr w:rsidR="00425A9B" w:rsidRPr="00253E43" w14:paraId="0DB91D3A" w14:textId="77777777" w:rsidTr="00425A9B">
        <w:tc>
          <w:tcPr>
            <w:tcW w:w="1943" w:type="dxa"/>
          </w:tcPr>
          <w:p w14:paraId="246E836F" w14:textId="768BEF2C" w:rsidR="004A0B07" w:rsidRPr="00253E43" w:rsidRDefault="00425A9B" w:rsidP="004A0B07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isbn</w:t>
            </w:r>
          </w:p>
        </w:tc>
        <w:tc>
          <w:tcPr>
            <w:tcW w:w="1589" w:type="dxa"/>
          </w:tcPr>
          <w:p w14:paraId="3EB4F498" w14:textId="35F81393" w:rsidR="004A0B07" w:rsidRPr="00253E43" w:rsidRDefault="00425A9B" w:rsidP="004A0B07">
            <w:pPr>
              <w:rPr>
                <w:rFonts w:cstheme="minorHAnsi"/>
                <w:b/>
                <w:sz w:val="16"/>
                <w:szCs w:val="16"/>
              </w:rPr>
            </w:pPr>
            <w:r w:rsidRPr="00253E43">
              <w:rPr>
                <w:rFonts w:cstheme="minorHAnsi"/>
                <w:b/>
                <w:sz w:val="16"/>
                <w:szCs w:val="16"/>
              </w:rPr>
              <w:t>VARCHAR</w:t>
            </w:r>
          </w:p>
        </w:tc>
        <w:tc>
          <w:tcPr>
            <w:tcW w:w="841" w:type="dxa"/>
          </w:tcPr>
          <w:p w14:paraId="3F1838B2" w14:textId="2478E397" w:rsidR="004A0B07" w:rsidRPr="00253E43" w:rsidRDefault="00391ED4" w:rsidP="004A0B07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20</w:t>
            </w:r>
          </w:p>
        </w:tc>
        <w:tc>
          <w:tcPr>
            <w:tcW w:w="389" w:type="dxa"/>
          </w:tcPr>
          <w:p w14:paraId="1F43D776" w14:textId="77777777" w:rsidR="004A0B07" w:rsidRPr="00253E43" w:rsidRDefault="004A0B07" w:rsidP="004A0B07">
            <w:pPr>
              <w:rPr>
                <w:rFonts w:cstheme="minorHAnsi"/>
                <w:b/>
                <w:sz w:val="16"/>
                <w:szCs w:val="16"/>
              </w:rPr>
            </w:pPr>
            <w:r w:rsidRPr="00253E43">
              <w:rPr>
                <w:rFonts w:cstheme="minorHAnsi"/>
                <w:b/>
                <w:sz w:val="16"/>
                <w:szCs w:val="16"/>
              </w:rPr>
              <w:t>X</w:t>
            </w:r>
          </w:p>
        </w:tc>
        <w:tc>
          <w:tcPr>
            <w:tcW w:w="377" w:type="dxa"/>
          </w:tcPr>
          <w:p w14:paraId="08AD98B2" w14:textId="77777777" w:rsidR="004A0B07" w:rsidRPr="00253E43" w:rsidRDefault="004A0B07" w:rsidP="004A0B07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775" w:type="dxa"/>
          </w:tcPr>
          <w:p w14:paraId="06C79B71" w14:textId="77777777" w:rsidR="004A0B07" w:rsidRPr="00253E43" w:rsidRDefault="00D14A4C" w:rsidP="00D14A4C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253E43">
              <w:rPr>
                <w:rFonts w:cstheme="minorHAnsi"/>
                <w:b/>
                <w:sz w:val="16"/>
                <w:szCs w:val="16"/>
              </w:rPr>
              <w:t>X</w:t>
            </w:r>
          </w:p>
        </w:tc>
        <w:tc>
          <w:tcPr>
            <w:tcW w:w="1175" w:type="dxa"/>
          </w:tcPr>
          <w:p w14:paraId="32A2E910" w14:textId="77777777" w:rsidR="004A0B07" w:rsidRPr="00253E43" w:rsidRDefault="004A0B07" w:rsidP="004A0B07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2935" w:type="dxa"/>
          </w:tcPr>
          <w:p w14:paraId="2ED3C854" w14:textId="0E547B41" w:rsidR="004A0B07" w:rsidRPr="00253E43" w:rsidRDefault="00425A9B" w:rsidP="004A0B07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Validar formato isbn</w:t>
            </w:r>
          </w:p>
        </w:tc>
      </w:tr>
      <w:tr w:rsidR="00425A9B" w:rsidRPr="00253E43" w14:paraId="75ED2C02" w14:textId="77777777" w:rsidTr="00425A9B">
        <w:tc>
          <w:tcPr>
            <w:tcW w:w="1943" w:type="dxa"/>
          </w:tcPr>
          <w:p w14:paraId="11A30454" w14:textId="3A53DF3A" w:rsidR="00D735A6" w:rsidRPr="00253E43" w:rsidRDefault="00425A9B" w:rsidP="00425A9B">
            <w:pPr>
              <w:tabs>
                <w:tab w:val="left" w:pos="1290"/>
              </w:tabs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titulo</w:t>
            </w:r>
          </w:p>
        </w:tc>
        <w:tc>
          <w:tcPr>
            <w:tcW w:w="1589" w:type="dxa"/>
          </w:tcPr>
          <w:p w14:paraId="35E9BE38" w14:textId="77777777" w:rsidR="00D735A6" w:rsidRPr="00253E43" w:rsidRDefault="00D735A6" w:rsidP="00D735A6">
            <w:r w:rsidRPr="00253E43">
              <w:rPr>
                <w:rFonts w:cstheme="minorHAnsi"/>
                <w:b/>
                <w:sz w:val="16"/>
                <w:szCs w:val="16"/>
              </w:rPr>
              <w:t>VARCHAR</w:t>
            </w:r>
          </w:p>
        </w:tc>
        <w:tc>
          <w:tcPr>
            <w:tcW w:w="841" w:type="dxa"/>
          </w:tcPr>
          <w:p w14:paraId="63332A8E" w14:textId="77777777" w:rsidR="00D735A6" w:rsidRPr="00253E43" w:rsidRDefault="00D735A6" w:rsidP="00D735A6">
            <w:pPr>
              <w:rPr>
                <w:rFonts w:cstheme="minorHAnsi"/>
                <w:b/>
                <w:sz w:val="16"/>
                <w:szCs w:val="16"/>
              </w:rPr>
            </w:pPr>
            <w:r w:rsidRPr="00253E43">
              <w:rPr>
                <w:rFonts w:cstheme="minorHAnsi"/>
                <w:b/>
                <w:sz w:val="16"/>
                <w:szCs w:val="16"/>
              </w:rPr>
              <w:t>255</w:t>
            </w:r>
          </w:p>
        </w:tc>
        <w:tc>
          <w:tcPr>
            <w:tcW w:w="389" w:type="dxa"/>
          </w:tcPr>
          <w:p w14:paraId="3CF47CFA" w14:textId="77777777" w:rsidR="00D735A6" w:rsidRPr="00253E43" w:rsidRDefault="00D735A6" w:rsidP="00D735A6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377" w:type="dxa"/>
          </w:tcPr>
          <w:p w14:paraId="0A6B522C" w14:textId="77777777" w:rsidR="00D735A6" w:rsidRPr="00253E43" w:rsidRDefault="00D735A6" w:rsidP="00D735A6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775" w:type="dxa"/>
          </w:tcPr>
          <w:p w14:paraId="523C232C" w14:textId="77777777" w:rsidR="00D735A6" w:rsidRPr="00253E43" w:rsidRDefault="00D14A4C" w:rsidP="00D14A4C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253E43">
              <w:rPr>
                <w:rFonts w:cstheme="minorHAnsi"/>
                <w:b/>
                <w:sz w:val="16"/>
                <w:szCs w:val="16"/>
              </w:rPr>
              <w:t>X</w:t>
            </w:r>
          </w:p>
        </w:tc>
        <w:tc>
          <w:tcPr>
            <w:tcW w:w="1175" w:type="dxa"/>
          </w:tcPr>
          <w:p w14:paraId="681E29DF" w14:textId="77777777" w:rsidR="00D735A6" w:rsidRPr="00253E43" w:rsidRDefault="00D735A6" w:rsidP="00D735A6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2935" w:type="dxa"/>
          </w:tcPr>
          <w:p w14:paraId="68393683" w14:textId="77777777" w:rsidR="00D735A6" w:rsidRPr="00253E43" w:rsidRDefault="00D735A6" w:rsidP="00D735A6">
            <w:pPr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425A9B" w:rsidRPr="00253E43" w14:paraId="161104F3" w14:textId="77777777" w:rsidTr="00425A9B">
        <w:tc>
          <w:tcPr>
            <w:tcW w:w="1943" w:type="dxa"/>
          </w:tcPr>
          <w:p w14:paraId="26BE4290" w14:textId="5E093521" w:rsidR="00D735A6" w:rsidRPr="00253E43" w:rsidRDefault="00425A9B" w:rsidP="00D735A6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autor</w:t>
            </w:r>
          </w:p>
        </w:tc>
        <w:tc>
          <w:tcPr>
            <w:tcW w:w="1589" w:type="dxa"/>
          </w:tcPr>
          <w:p w14:paraId="6C0C4F46" w14:textId="77777777" w:rsidR="00D735A6" w:rsidRPr="00253E43" w:rsidRDefault="00D735A6" w:rsidP="00D735A6">
            <w:r w:rsidRPr="00253E43">
              <w:rPr>
                <w:rFonts w:cstheme="minorHAnsi"/>
                <w:b/>
                <w:sz w:val="16"/>
                <w:szCs w:val="16"/>
              </w:rPr>
              <w:t>VARCHAR</w:t>
            </w:r>
          </w:p>
        </w:tc>
        <w:tc>
          <w:tcPr>
            <w:tcW w:w="841" w:type="dxa"/>
          </w:tcPr>
          <w:p w14:paraId="2F4A1CC7" w14:textId="77777777" w:rsidR="00D735A6" w:rsidRPr="00253E43" w:rsidRDefault="00D735A6" w:rsidP="00D735A6">
            <w:pPr>
              <w:rPr>
                <w:rFonts w:cstheme="minorHAnsi"/>
                <w:b/>
                <w:sz w:val="16"/>
                <w:szCs w:val="16"/>
              </w:rPr>
            </w:pPr>
            <w:r w:rsidRPr="00253E43">
              <w:rPr>
                <w:rFonts w:cstheme="minorHAnsi"/>
                <w:b/>
                <w:sz w:val="16"/>
                <w:szCs w:val="16"/>
              </w:rPr>
              <w:t>255</w:t>
            </w:r>
          </w:p>
        </w:tc>
        <w:tc>
          <w:tcPr>
            <w:tcW w:w="389" w:type="dxa"/>
          </w:tcPr>
          <w:p w14:paraId="493ECAF2" w14:textId="77777777" w:rsidR="00D735A6" w:rsidRPr="00253E43" w:rsidRDefault="00D735A6" w:rsidP="00D735A6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377" w:type="dxa"/>
          </w:tcPr>
          <w:p w14:paraId="08FC78CA" w14:textId="77777777" w:rsidR="00D735A6" w:rsidRPr="00253E43" w:rsidRDefault="00D735A6" w:rsidP="00D735A6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775" w:type="dxa"/>
          </w:tcPr>
          <w:p w14:paraId="58B28CD0" w14:textId="77777777" w:rsidR="00D735A6" w:rsidRPr="00253E43" w:rsidRDefault="00D14A4C" w:rsidP="00D14A4C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253E43">
              <w:rPr>
                <w:rFonts w:cstheme="minorHAnsi"/>
                <w:b/>
                <w:sz w:val="16"/>
                <w:szCs w:val="16"/>
              </w:rPr>
              <w:t>X</w:t>
            </w:r>
          </w:p>
        </w:tc>
        <w:tc>
          <w:tcPr>
            <w:tcW w:w="1175" w:type="dxa"/>
          </w:tcPr>
          <w:p w14:paraId="54D0E094" w14:textId="77777777" w:rsidR="00D735A6" w:rsidRPr="00253E43" w:rsidRDefault="00D735A6" w:rsidP="00D735A6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2935" w:type="dxa"/>
          </w:tcPr>
          <w:p w14:paraId="6C445F83" w14:textId="77777777" w:rsidR="00D735A6" w:rsidRPr="00253E43" w:rsidRDefault="00D735A6" w:rsidP="00D735A6">
            <w:pPr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425A9B" w:rsidRPr="00253E43" w14:paraId="2B222958" w14:textId="77777777" w:rsidTr="00425A9B">
        <w:tc>
          <w:tcPr>
            <w:tcW w:w="1943" w:type="dxa"/>
          </w:tcPr>
          <w:p w14:paraId="25F7A888" w14:textId="14CD7720" w:rsidR="00D735A6" w:rsidRPr="00253E43" w:rsidRDefault="00425A9B" w:rsidP="00D735A6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numero_ejemplares</w:t>
            </w:r>
          </w:p>
        </w:tc>
        <w:tc>
          <w:tcPr>
            <w:tcW w:w="1589" w:type="dxa"/>
          </w:tcPr>
          <w:p w14:paraId="29094379" w14:textId="77CEE85F" w:rsidR="00D735A6" w:rsidRPr="00425A9B" w:rsidRDefault="00425A9B" w:rsidP="00D735A6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INT</w:t>
            </w:r>
          </w:p>
        </w:tc>
        <w:tc>
          <w:tcPr>
            <w:tcW w:w="841" w:type="dxa"/>
          </w:tcPr>
          <w:p w14:paraId="636E392B" w14:textId="57B573A1" w:rsidR="00D735A6" w:rsidRPr="00253E43" w:rsidRDefault="00425A9B" w:rsidP="00D735A6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5</w:t>
            </w:r>
          </w:p>
        </w:tc>
        <w:tc>
          <w:tcPr>
            <w:tcW w:w="389" w:type="dxa"/>
          </w:tcPr>
          <w:p w14:paraId="16941A03" w14:textId="77777777" w:rsidR="00D735A6" w:rsidRPr="00253E43" w:rsidRDefault="00D735A6" w:rsidP="00D735A6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377" w:type="dxa"/>
          </w:tcPr>
          <w:p w14:paraId="4AB6B470" w14:textId="77777777" w:rsidR="00D735A6" w:rsidRPr="00253E43" w:rsidRDefault="00D735A6" w:rsidP="00D735A6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775" w:type="dxa"/>
          </w:tcPr>
          <w:p w14:paraId="5E35143D" w14:textId="518BC6D5" w:rsidR="00D735A6" w:rsidRPr="00253E43" w:rsidRDefault="00425A9B" w:rsidP="00D14A4C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X</w:t>
            </w:r>
          </w:p>
        </w:tc>
        <w:tc>
          <w:tcPr>
            <w:tcW w:w="1175" w:type="dxa"/>
          </w:tcPr>
          <w:p w14:paraId="3556430D" w14:textId="77777777" w:rsidR="00D735A6" w:rsidRPr="00253E43" w:rsidRDefault="00D735A6" w:rsidP="00D735A6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2935" w:type="dxa"/>
          </w:tcPr>
          <w:p w14:paraId="495709DC" w14:textId="77777777" w:rsidR="00D735A6" w:rsidRPr="00253E43" w:rsidRDefault="00D735A6" w:rsidP="00D735A6">
            <w:pPr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425A9B" w:rsidRPr="00253E43" w14:paraId="24B55A17" w14:textId="77777777" w:rsidTr="00425A9B">
        <w:tc>
          <w:tcPr>
            <w:tcW w:w="1943" w:type="dxa"/>
          </w:tcPr>
          <w:p w14:paraId="5898E870" w14:textId="65139790" w:rsidR="00D735A6" w:rsidRPr="00253E43" w:rsidRDefault="00425A9B" w:rsidP="00D735A6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id_materia</w:t>
            </w:r>
          </w:p>
        </w:tc>
        <w:tc>
          <w:tcPr>
            <w:tcW w:w="1589" w:type="dxa"/>
          </w:tcPr>
          <w:p w14:paraId="7D19F7DC" w14:textId="100155A3" w:rsidR="00D735A6" w:rsidRPr="00425A9B" w:rsidRDefault="00425A9B" w:rsidP="00D735A6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INT</w:t>
            </w:r>
          </w:p>
        </w:tc>
        <w:tc>
          <w:tcPr>
            <w:tcW w:w="841" w:type="dxa"/>
          </w:tcPr>
          <w:p w14:paraId="6846B7B1" w14:textId="75CB6B75" w:rsidR="00D735A6" w:rsidRPr="00253E43" w:rsidRDefault="00425A9B" w:rsidP="00D735A6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11</w:t>
            </w:r>
          </w:p>
        </w:tc>
        <w:tc>
          <w:tcPr>
            <w:tcW w:w="389" w:type="dxa"/>
          </w:tcPr>
          <w:p w14:paraId="7C01FC68" w14:textId="77777777" w:rsidR="00D735A6" w:rsidRPr="00253E43" w:rsidRDefault="00D735A6" w:rsidP="00D735A6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377" w:type="dxa"/>
          </w:tcPr>
          <w:p w14:paraId="733D0C54" w14:textId="17E654C1" w:rsidR="00D735A6" w:rsidRPr="00253E43" w:rsidRDefault="00425A9B" w:rsidP="00D735A6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X</w:t>
            </w:r>
          </w:p>
        </w:tc>
        <w:tc>
          <w:tcPr>
            <w:tcW w:w="775" w:type="dxa"/>
          </w:tcPr>
          <w:p w14:paraId="080ED7BF" w14:textId="0B8E8CB7" w:rsidR="00D735A6" w:rsidRPr="00253E43" w:rsidRDefault="00425A9B" w:rsidP="00D14A4C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X</w:t>
            </w:r>
          </w:p>
        </w:tc>
        <w:tc>
          <w:tcPr>
            <w:tcW w:w="1175" w:type="dxa"/>
          </w:tcPr>
          <w:p w14:paraId="3C777D26" w14:textId="77777777" w:rsidR="00D735A6" w:rsidRPr="00253E43" w:rsidRDefault="00D735A6" w:rsidP="00D735A6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2935" w:type="dxa"/>
          </w:tcPr>
          <w:p w14:paraId="4F08EE93" w14:textId="4EDA1EBC" w:rsidR="00D735A6" w:rsidRPr="00253E43" w:rsidRDefault="00425A9B" w:rsidP="00D735A6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Tabla materias</w:t>
            </w:r>
          </w:p>
        </w:tc>
      </w:tr>
      <w:tr w:rsidR="00425A9B" w:rsidRPr="00253E43" w14:paraId="15411805" w14:textId="77777777" w:rsidTr="00425A9B">
        <w:tc>
          <w:tcPr>
            <w:tcW w:w="1943" w:type="dxa"/>
          </w:tcPr>
          <w:p w14:paraId="5C4DF248" w14:textId="6FC011F3" w:rsidR="00D735A6" w:rsidRPr="00253E43" w:rsidRDefault="00425A9B" w:rsidP="00D735A6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id_curso</w:t>
            </w:r>
          </w:p>
        </w:tc>
        <w:tc>
          <w:tcPr>
            <w:tcW w:w="1589" w:type="dxa"/>
          </w:tcPr>
          <w:p w14:paraId="35548A66" w14:textId="77C351ED" w:rsidR="00D735A6" w:rsidRPr="00425A9B" w:rsidRDefault="00425A9B" w:rsidP="00D735A6">
            <w:pPr>
              <w:rPr>
                <w:rFonts w:cstheme="minorHAnsi"/>
                <w:b/>
                <w:sz w:val="16"/>
                <w:szCs w:val="16"/>
              </w:rPr>
            </w:pPr>
            <w:r w:rsidRPr="00253E43">
              <w:rPr>
                <w:rFonts w:cstheme="minorHAnsi"/>
                <w:b/>
                <w:sz w:val="16"/>
                <w:szCs w:val="16"/>
              </w:rPr>
              <w:t>VARCHAR</w:t>
            </w:r>
          </w:p>
        </w:tc>
        <w:tc>
          <w:tcPr>
            <w:tcW w:w="841" w:type="dxa"/>
          </w:tcPr>
          <w:p w14:paraId="074E4785" w14:textId="72317EB3" w:rsidR="00D735A6" w:rsidRPr="00253E43" w:rsidRDefault="00425A9B" w:rsidP="00D735A6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20</w:t>
            </w:r>
          </w:p>
        </w:tc>
        <w:tc>
          <w:tcPr>
            <w:tcW w:w="389" w:type="dxa"/>
          </w:tcPr>
          <w:p w14:paraId="611A7256" w14:textId="77777777" w:rsidR="00D735A6" w:rsidRPr="00253E43" w:rsidRDefault="00D735A6" w:rsidP="00D735A6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377" w:type="dxa"/>
          </w:tcPr>
          <w:p w14:paraId="4EA12FD9" w14:textId="5DB7E27A" w:rsidR="00D735A6" w:rsidRPr="00253E43" w:rsidRDefault="00425A9B" w:rsidP="00D735A6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X</w:t>
            </w:r>
          </w:p>
        </w:tc>
        <w:tc>
          <w:tcPr>
            <w:tcW w:w="775" w:type="dxa"/>
          </w:tcPr>
          <w:p w14:paraId="18B5732C" w14:textId="727848D2" w:rsidR="00D735A6" w:rsidRPr="00253E43" w:rsidRDefault="00425A9B" w:rsidP="00D14A4C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X</w:t>
            </w:r>
          </w:p>
        </w:tc>
        <w:tc>
          <w:tcPr>
            <w:tcW w:w="1175" w:type="dxa"/>
          </w:tcPr>
          <w:p w14:paraId="04102293" w14:textId="77777777" w:rsidR="00D735A6" w:rsidRPr="00253E43" w:rsidRDefault="00D735A6" w:rsidP="00D735A6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2935" w:type="dxa"/>
          </w:tcPr>
          <w:p w14:paraId="7A0B0EBB" w14:textId="75A838CD" w:rsidR="00D735A6" w:rsidRPr="00253E43" w:rsidRDefault="00425A9B" w:rsidP="00D735A6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 xml:space="preserve">Tabla </w:t>
            </w:r>
            <w:r w:rsidR="00391ED4">
              <w:rPr>
                <w:rFonts w:cstheme="minorHAnsi"/>
                <w:b/>
                <w:sz w:val="16"/>
                <w:szCs w:val="16"/>
              </w:rPr>
              <w:t>c</w:t>
            </w:r>
            <w:r>
              <w:rPr>
                <w:rFonts w:cstheme="minorHAnsi"/>
                <w:b/>
                <w:sz w:val="16"/>
                <w:szCs w:val="16"/>
              </w:rPr>
              <w:t>ursos</w:t>
            </w:r>
          </w:p>
        </w:tc>
      </w:tr>
    </w:tbl>
    <w:p w14:paraId="7CCB9742" w14:textId="77777777" w:rsidR="00602246" w:rsidRPr="00253E43" w:rsidRDefault="00602246" w:rsidP="006E4CC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99"/>
        <w:gridCol w:w="1597"/>
        <w:gridCol w:w="842"/>
        <w:gridCol w:w="389"/>
        <w:gridCol w:w="377"/>
        <w:gridCol w:w="775"/>
        <w:gridCol w:w="1180"/>
        <w:gridCol w:w="2965"/>
      </w:tblGrid>
      <w:tr w:rsidR="00602246" w:rsidRPr="00253E43" w14:paraId="219D8751" w14:textId="77777777" w:rsidTr="00602246">
        <w:tc>
          <w:tcPr>
            <w:tcW w:w="10024" w:type="dxa"/>
            <w:gridSpan w:val="8"/>
            <w:shd w:val="clear" w:color="auto" w:fill="E7E6E6" w:themeFill="background2"/>
          </w:tcPr>
          <w:p w14:paraId="3CF1C19D" w14:textId="5526FB9F" w:rsidR="00602246" w:rsidRPr="00253E43" w:rsidRDefault="00425A9B" w:rsidP="00602246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alumnos</w:t>
            </w:r>
          </w:p>
        </w:tc>
      </w:tr>
      <w:tr w:rsidR="00602246" w:rsidRPr="00253E43" w14:paraId="71906F06" w14:textId="77777777" w:rsidTr="00425A9B">
        <w:tc>
          <w:tcPr>
            <w:tcW w:w="1899" w:type="dxa"/>
            <w:shd w:val="clear" w:color="auto" w:fill="F2F2F2" w:themeFill="background1" w:themeFillShade="F2"/>
          </w:tcPr>
          <w:p w14:paraId="335CFBC1" w14:textId="77777777" w:rsidR="00602246" w:rsidRPr="00253E43" w:rsidRDefault="00602246" w:rsidP="00602246">
            <w:pPr>
              <w:rPr>
                <w:rFonts w:cstheme="minorHAnsi"/>
                <w:b/>
                <w:sz w:val="16"/>
                <w:szCs w:val="16"/>
              </w:rPr>
            </w:pPr>
            <w:r w:rsidRPr="00253E43">
              <w:rPr>
                <w:rFonts w:cstheme="minorHAnsi"/>
                <w:b/>
                <w:sz w:val="16"/>
                <w:szCs w:val="16"/>
              </w:rPr>
              <w:t>Nombre campo</w:t>
            </w:r>
          </w:p>
        </w:tc>
        <w:tc>
          <w:tcPr>
            <w:tcW w:w="1597" w:type="dxa"/>
            <w:shd w:val="clear" w:color="auto" w:fill="F2F2F2" w:themeFill="background1" w:themeFillShade="F2"/>
          </w:tcPr>
          <w:p w14:paraId="1132DFFA" w14:textId="77777777" w:rsidR="00602246" w:rsidRPr="00253E43" w:rsidRDefault="00602246" w:rsidP="00602246">
            <w:pPr>
              <w:rPr>
                <w:rFonts w:cstheme="minorHAnsi"/>
                <w:b/>
                <w:sz w:val="16"/>
                <w:szCs w:val="16"/>
              </w:rPr>
            </w:pPr>
            <w:r w:rsidRPr="00253E43">
              <w:rPr>
                <w:rFonts w:cstheme="minorHAnsi"/>
                <w:b/>
                <w:sz w:val="16"/>
                <w:szCs w:val="16"/>
              </w:rPr>
              <w:t>Tipo</w:t>
            </w:r>
          </w:p>
        </w:tc>
        <w:tc>
          <w:tcPr>
            <w:tcW w:w="842" w:type="dxa"/>
            <w:shd w:val="clear" w:color="auto" w:fill="F2F2F2" w:themeFill="background1" w:themeFillShade="F2"/>
          </w:tcPr>
          <w:p w14:paraId="67C72A86" w14:textId="77777777" w:rsidR="00602246" w:rsidRPr="00253E43" w:rsidRDefault="00602246" w:rsidP="00602246">
            <w:pPr>
              <w:rPr>
                <w:rFonts w:cstheme="minorHAnsi"/>
                <w:b/>
                <w:sz w:val="16"/>
                <w:szCs w:val="16"/>
              </w:rPr>
            </w:pPr>
            <w:r w:rsidRPr="00253E43">
              <w:rPr>
                <w:rFonts w:cstheme="minorHAnsi"/>
                <w:b/>
                <w:sz w:val="16"/>
                <w:szCs w:val="16"/>
              </w:rPr>
              <w:t>Tamaño</w:t>
            </w:r>
          </w:p>
        </w:tc>
        <w:tc>
          <w:tcPr>
            <w:tcW w:w="389" w:type="dxa"/>
            <w:shd w:val="clear" w:color="auto" w:fill="F2F2F2" w:themeFill="background1" w:themeFillShade="F2"/>
          </w:tcPr>
          <w:p w14:paraId="5EB73311" w14:textId="77777777" w:rsidR="00602246" w:rsidRPr="00253E43" w:rsidRDefault="00602246" w:rsidP="00602246">
            <w:pPr>
              <w:rPr>
                <w:rFonts w:cstheme="minorHAnsi"/>
                <w:b/>
                <w:sz w:val="16"/>
                <w:szCs w:val="16"/>
              </w:rPr>
            </w:pPr>
            <w:r w:rsidRPr="00253E43">
              <w:rPr>
                <w:rFonts w:cstheme="minorHAnsi"/>
                <w:b/>
                <w:sz w:val="16"/>
                <w:szCs w:val="16"/>
              </w:rPr>
              <w:t>PK</w:t>
            </w:r>
          </w:p>
        </w:tc>
        <w:tc>
          <w:tcPr>
            <w:tcW w:w="377" w:type="dxa"/>
            <w:shd w:val="clear" w:color="auto" w:fill="F2F2F2" w:themeFill="background1" w:themeFillShade="F2"/>
          </w:tcPr>
          <w:p w14:paraId="352EEB98" w14:textId="77777777" w:rsidR="00602246" w:rsidRPr="00253E43" w:rsidRDefault="00602246" w:rsidP="00602246">
            <w:pPr>
              <w:rPr>
                <w:rFonts w:cstheme="minorHAnsi"/>
                <w:b/>
                <w:sz w:val="16"/>
                <w:szCs w:val="16"/>
              </w:rPr>
            </w:pPr>
            <w:r w:rsidRPr="00253E43">
              <w:rPr>
                <w:rFonts w:cstheme="minorHAnsi"/>
                <w:b/>
                <w:sz w:val="16"/>
                <w:szCs w:val="16"/>
              </w:rPr>
              <w:t>FK</w:t>
            </w:r>
          </w:p>
        </w:tc>
        <w:tc>
          <w:tcPr>
            <w:tcW w:w="775" w:type="dxa"/>
            <w:shd w:val="clear" w:color="auto" w:fill="F2F2F2" w:themeFill="background1" w:themeFillShade="F2"/>
          </w:tcPr>
          <w:p w14:paraId="6410E695" w14:textId="77777777" w:rsidR="00602246" w:rsidRPr="00253E43" w:rsidRDefault="00D14A4C" w:rsidP="00602246">
            <w:pPr>
              <w:rPr>
                <w:rFonts w:cstheme="minorHAnsi"/>
                <w:b/>
                <w:sz w:val="16"/>
                <w:szCs w:val="16"/>
              </w:rPr>
            </w:pPr>
            <w:r w:rsidRPr="00253E43">
              <w:rPr>
                <w:rFonts w:cstheme="minorHAnsi"/>
                <w:b/>
                <w:sz w:val="16"/>
                <w:szCs w:val="16"/>
              </w:rPr>
              <w:t>N</w:t>
            </w:r>
            <w:r w:rsidR="00694BBE" w:rsidRPr="00253E43">
              <w:rPr>
                <w:rFonts w:cstheme="minorHAnsi"/>
                <w:b/>
                <w:sz w:val="16"/>
                <w:szCs w:val="16"/>
              </w:rPr>
              <w:t>O</w:t>
            </w:r>
            <w:r w:rsidRPr="00253E43">
              <w:rPr>
                <w:rFonts w:cstheme="minorHAnsi"/>
                <w:b/>
                <w:sz w:val="16"/>
                <w:szCs w:val="16"/>
              </w:rPr>
              <w:t>NULL</w:t>
            </w:r>
          </w:p>
        </w:tc>
        <w:tc>
          <w:tcPr>
            <w:tcW w:w="1180" w:type="dxa"/>
            <w:shd w:val="clear" w:color="auto" w:fill="F2F2F2" w:themeFill="background1" w:themeFillShade="F2"/>
          </w:tcPr>
          <w:p w14:paraId="776ABD17" w14:textId="77777777" w:rsidR="00602246" w:rsidRPr="00253E43" w:rsidRDefault="00602246" w:rsidP="00602246">
            <w:pPr>
              <w:rPr>
                <w:rFonts w:cstheme="minorHAnsi"/>
                <w:b/>
                <w:sz w:val="16"/>
                <w:szCs w:val="16"/>
              </w:rPr>
            </w:pPr>
            <w:r w:rsidRPr="00253E43">
              <w:rPr>
                <w:rFonts w:cstheme="minorHAnsi"/>
                <w:b/>
                <w:sz w:val="16"/>
                <w:szCs w:val="16"/>
              </w:rPr>
              <w:t>Valor defecto</w:t>
            </w:r>
          </w:p>
        </w:tc>
        <w:tc>
          <w:tcPr>
            <w:tcW w:w="2965" w:type="dxa"/>
            <w:shd w:val="clear" w:color="auto" w:fill="F2F2F2" w:themeFill="background1" w:themeFillShade="F2"/>
          </w:tcPr>
          <w:p w14:paraId="54E508D3" w14:textId="77777777" w:rsidR="00602246" w:rsidRPr="00253E43" w:rsidRDefault="00602246" w:rsidP="00602246">
            <w:pPr>
              <w:rPr>
                <w:rFonts w:cstheme="minorHAnsi"/>
                <w:b/>
                <w:sz w:val="16"/>
                <w:szCs w:val="16"/>
              </w:rPr>
            </w:pPr>
            <w:r w:rsidRPr="00253E43">
              <w:rPr>
                <w:rFonts w:cstheme="minorHAnsi"/>
                <w:b/>
                <w:sz w:val="16"/>
                <w:szCs w:val="16"/>
              </w:rPr>
              <w:t>Observaciones</w:t>
            </w:r>
          </w:p>
        </w:tc>
      </w:tr>
      <w:tr w:rsidR="004A0B07" w:rsidRPr="00253E43" w14:paraId="07A9A053" w14:textId="77777777" w:rsidTr="00425A9B">
        <w:tc>
          <w:tcPr>
            <w:tcW w:w="1899" w:type="dxa"/>
          </w:tcPr>
          <w:p w14:paraId="4D003A5B" w14:textId="6AA7B7E5" w:rsidR="004A0B07" w:rsidRPr="00253E43" w:rsidRDefault="00425A9B" w:rsidP="004A0B07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nie</w:t>
            </w:r>
          </w:p>
        </w:tc>
        <w:tc>
          <w:tcPr>
            <w:tcW w:w="1597" w:type="dxa"/>
          </w:tcPr>
          <w:p w14:paraId="1CCB9498" w14:textId="576140C6" w:rsidR="004A0B07" w:rsidRPr="00253E43" w:rsidRDefault="00425A9B" w:rsidP="004A0B07">
            <w:pPr>
              <w:rPr>
                <w:rFonts w:cstheme="minorHAnsi"/>
                <w:b/>
                <w:sz w:val="16"/>
                <w:szCs w:val="16"/>
              </w:rPr>
            </w:pPr>
            <w:r w:rsidRPr="00253E43">
              <w:rPr>
                <w:rFonts w:cstheme="minorHAnsi"/>
                <w:b/>
                <w:sz w:val="16"/>
                <w:szCs w:val="16"/>
              </w:rPr>
              <w:t>VARCHAR</w:t>
            </w:r>
          </w:p>
        </w:tc>
        <w:tc>
          <w:tcPr>
            <w:tcW w:w="842" w:type="dxa"/>
          </w:tcPr>
          <w:p w14:paraId="49105566" w14:textId="50091F21" w:rsidR="004A0B07" w:rsidRPr="00253E43" w:rsidRDefault="00425A9B" w:rsidP="004A0B07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10</w:t>
            </w:r>
          </w:p>
        </w:tc>
        <w:tc>
          <w:tcPr>
            <w:tcW w:w="389" w:type="dxa"/>
          </w:tcPr>
          <w:p w14:paraId="12A8FD27" w14:textId="77777777" w:rsidR="004A0B07" w:rsidRPr="00253E43" w:rsidRDefault="004A0B07" w:rsidP="004A0B07">
            <w:pPr>
              <w:rPr>
                <w:rFonts w:cstheme="minorHAnsi"/>
                <w:b/>
                <w:sz w:val="16"/>
                <w:szCs w:val="16"/>
              </w:rPr>
            </w:pPr>
            <w:r w:rsidRPr="00253E43">
              <w:rPr>
                <w:rFonts w:cstheme="minorHAnsi"/>
                <w:b/>
                <w:sz w:val="16"/>
                <w:szCs w:val="16"/>
              </w:rPr>
              <w:t>X</w:t>
            </w:r>
          </w:p>
        </w:tc>
        <w:tc>
          <w:tcPr>
            <w:tcW w:w="377" w:type="dxa"/>
          </w:tcPr>
          <w:p w14:paraId="78048580" w14:textId="77777777" w:rsidR="004A0B07" w:rsidRPr="00253E43" w:rsidRDefault="004A0B07" w:rsidP="004A0B07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775" w:type="dxa"/>
          </w:tcPr>
          <w:p w14:paraId="60827283" w14:textId="77777777" w:rsidR="004A0B07" w:rsidRPr="00253E43" w:rsidRDefault="00D14A4C" w:rsidP="00D14A4C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253E43">
              <w:rPr>
                <w:rFonts w:cstheme="minorHAnsi"/>
                <w:b/>
                <w:sz w:val="16"/>
                <w:szCs w:val="16"/>
              </w:rPr>
              <w:t>X</w:t>
            </w:r>
          </w:p>
        </w:tc>
        <w:tc>
          <w:tcPr>
            <w:tcW w:w="1180" w:type="dxa"/>
          </w:tcPr>
          <w:p w14:paraId="077004E7" w14:textId="77777777" w:rsidR="004A0B07" w:rsidRPr="00253E43" w:rsidRDefault="004A0B07" w:rsidP="004A0B07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2965" w:type="dxa"/>
          </w:tcPr>
          <w:p w14:paraId="6F78C850" w14:textId="32426FD0" w:rsidR="004A0B07" w:rsidRPr="00253E43" w:rsidRDefault="00425A9B" w:rsidP="004A0B07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Número Identificación Escolar</w:t>
            </w:r>
          </w:p>
        </w:tc>
      </w:tr>
      <w:tr w:rsidR="00425A9B" w:rsidRPr="00253E43" w14:paraId="2217E186" w14:textId="77777777" w:rsidTr="00425A9B">
        <w:tc>
          <w:tcPr>
            <w:tcW w:w="1899" w:type="dxa"/>
          </w:tcPr>
          <w:p w14:paraId="11783BFD" w14:textId="3CD30379" w:rsidR="00425A9B" w:rsidRPr="00253E43" w:rsidRDefault="00425A9B" w:rsidP="00425A9B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nombre</w:t>
            </w:r>
          </w:p>
        </w:tc>
        <w:tc>
          <w:tcPr>
            <w:tcW w:w="1597" w:type="dxa"/>
          </w:tcPr>
          <w:p w14:paraId="4CA2165A" w14:textId="79DAE87F" w:rsidR="00425A9B" w:rsidRPr="00425A9B" w:rsidRDefault="00425A9B" w:rsidP="00425A9B">
            <w:pPr>
              <w:rPr>
                <w:rFonts w:cstheme="minorHAnsi"/>
                <w:b/>
                <w:sz w:val="16"/>
                <w:szCs w:val="16"/>
              </w:rPr>
            </w:pPr>
            <w:r w:rsidRPr="00D824D8">
              <w:rPr>
                <w:rFonts w:cstheme="minorHAnsi"/>
                <w:b/>
                <w:sz w:val="16"/>
                <w:szCs w:val="16"/>
              </w:rPr>
              <w:t>VARCHAR</w:t>
            </w:r>
          </w:p>
        </w:tc>
        <w:tc>
          <w:tcPr>
            <w:tcW w:w="842" w:type="dxa"/>
          </w:tcPr>
          <w:p w14:paraId="01405271" w14:textId="132470AC" w:rsidR="00425A9B" w:rsidRPr="00253E43" w:rsidRDefault="00425A9B" w:rsidP="00425A9B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255</w:t>
            </w:r>
          </w:p>
        </w:tc>
        <w:tc>
          <w:tcPr>
            <w:tcW w:w="389" w:type="dxa"/>
          </w:tcPr>
          <w:p w14:paraId="1BA76111" w14:textId="77777777" w:rsidR="00425A9B" w:rsidRPr="00253E43" w:rsidRDefault="00425A9B" w:rsidP="00425A9B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377" w:type="dxa"/>
          </w:tcPr>
          <w:p w14:paraId="7F437C80" w14:textId="77777777" w:rsidR="00425A9B" w:rsidRPr="00253E43" w:rsidRDefault="00425A9B" w:rsidP="00425A9B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775" w:type="dxa"/>
          </w:tcPr>
          <w:p w14:paraId="5B0C3019" w14:textId="19EA0AA4" w:rsidR="00425A9B" w:rsidRPr="00253E43" w:rsidRDefault="00425A9B" w:rsidP="00425A9B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X</w:t>
            </w:r>
          </w:p>
        </w:tc>
        <w:tc>
          <w:tcPr>
            <w:tcW w:w="1180" w:type="dxa"/>
          </w:tcPr>
          <w:p w14:paraId="7D9E1F65" w14:textId="77777777" w:rsidR="00425A9B" w:rsidRPr="00253E43" w:rsidRDefault="00425A9B" w:rsidP="00425A9B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2965" w:type="dxa"/>
          </w:tcPr>
          <w:p w14:paraId="3627709C" w14:textId="77777777" w:rsidR="00425A9B" w:rsidRPr="00253E43" w:rsidRDefault="00425A9B" w:rsidP="00425A9B">
            <w:pPr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425A9B" w:rsidRPr="00253E43" w14:paraId="58E2C597" w14:textId="77777777" w:rsidTr="00425A9B">
        <w:tc>
          <w:tcPr>
            <w:tcW w:w="1899" w:type="dxa"/>
          </w:tcPr>
          <w:p w14:paraId="093384C9" w14:textId="56E929E6" w:rsidR="00425A9B" w:rsidRPr="00253E43" w:rsidRDefault="00425A9B" w:rsidP="00425A9B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apellidos</w:t>
            </w:r>
          </w:p>
        </w:tc>
        <w:tc>
          <w:tcPr>
            <w:tcW w:w="1597" w:type="dxa"/>
          </w:tcPr>
          <w:p w14:paraId="1879C1DA" w14:textId="5E1654C2" w:rsidR="00425A9B" w:rsidRPr="00253E43" w:rsidRDefault="00425A9B" w:rsidP="00425A9B">
            <w:pPr>
              <w:rPr>
                <w:rFonts w:cstheme="minorHAnsi"/>
                <w:b/>
                <w:sz w:val="16"/>
                <w:szCs w:val="16"/>
              </w:rPr>
            </w:pPr>
            <w:r w:rsidRPr="00D824D8">
              <w:rPr>
                <w:rFonts w:cstheme="minorHAnsi"/>
                <w:b/>
                <w:sz w:val="16"/>
                <w:szCs w:val="16"/>
              </w:rPr>
              <w:t>VARCHAR</w:t>
            </w:r>
          </w:p>
        </w:tc>
        <w:tc>
          <w:tcPr>
            <w:tcW w:w="842" w:type="dxa"/>
          </w:tcPr>
          <w:p w14:paraId="120E8FD4" w14:textId="6941BC84" w:rsidR="00425A9B" w:rsidRPr="00253E43" w:rsidRDefault="00425A9B" w:rsidP="00425A9B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255</w:t>
            </w:r>
          </w:p>
        </w:tc>
        <w:tc>
          <w:tcPr>
            <w:tcW w:w="389" w:type="dxa"/>
          </w:tcPr>
          <w:p w14:paraId="53B0845E" w14:textId="77777777" w:rsidR="00425A9B" w:rsidRPr="00253E43" w:rsidRDefault="00425A9B" w:rsidP="00425A9B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377" w:type="dxa"/>
          </w:tcPr>
          <w:p w14:paraId="35D2E783" w14:textId="77777777" w:rsidR="00425A9B" w:rsidRPr="00253E43" w:rsidRDefault="00425A9B" w:rsidP="00425A9B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775" w:type="dxa"/>
          </w:tcPr>
          <w:p w14:paraId="77084C80" w14:textId="42A704A1" w:rsidR="00425A9B" w:rsidRPr="00253E43" w:rsidRDefault="00425A9B" w:rsidP="00425A9B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X</w:t>
            </w:r>
          </w:p>
        </w:tc>
        <w:tc>
          <w:tcPr>
            <w:tcW w:w="1180" w:type="dxa"/>
          </w:tcPr>
          <w:p w14:paraId="146BC862" w14:textId="4E5E0190" w:rsidR="00425A9B" w:rsidRPr="00253E43" w:rsidRDefault="00425A9B" w:rsidP="00425A9B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2965" w:type="dxa"/>
          </w:tcPr>
          <w:p w14:paraId="05F31113" w14:textId="0656E363" w:rsidR="00425A9B" w:rsidRPr="00253E43" w:rsidRDefault="00425A9B" w:rsidP="00425A9B">
            <w:pPr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406056" w:rsidRPr="00253E43" w14:paraId="6928E56F" w14:textId="77777777" w:rsidTr="00425A9B">
        <w:tc>
          <w:tcPr>
            <w:tcW w:w="1899" w:type="dxa"/>
          </w:tcPr>
          <w:p w14:paraId="0EC31AD5" w14:textId="7D0F5FAA" w:rsidR="00406056" w:rsidRPr="00253E43" w:rsidRDefault="00425A9B" w:rsidP="00D735A6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tramo</w:t>
            </w:r>
          </w:p>
        </w:tc>
        <w:tc>
          <w:tcPr>
            <w:tcW w:w="1597" w:type="dxa"/>
          </w:tcPr>
          <w:p w14:paraId="6DE92336" w14:textId="7F153141" w:rsidR="00406056" w:rsidRPr="00253E43" w:rsidRDefault="00425A9B" w:rsidP="00D735A6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VARCHAR</w:t>
            </w:r>
          </w:p>
        </w:tc>
        <w:tc>
          <w:tcPr>
            <w:tcW w:w="842" w:type="dxa"/>
          </w:tcPr>
          <w:p w14:paraId="23F8B38C" w14:textId="6B0F7BD4" w:rsidR="00406056" w:rsidRPr="00253E43" w:rsidRDefault="00425A9B" w:rsidP="00D735A6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1</w:t>
            </w:r>
          </w:p>
        </w:tc>
        <w:tc>
          <w:tcPr>
            <w:tcW w:w="389" w:type="dxa"/>
          </w:tcPr>
          <w:p w14:paraId="170CCF1D" w14:textId="77777777" w:rsidR="00406056" w:rsidRPr="00253E43" w:rsidRDefault="00406056" w:rsidP="00D735A6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377" w:type="dxa"/>
          </w:tcPr>
          <w:p w14:paraId="6172496D" w14:textId="77777777" w:rsidR="00406056" w:rsidRPr="00253E43" w:rsidRDefault="00406056" w:rsidP="00D735A6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775" w:type="dxa"/>
          </w:tcPr>
          <w:p w14:paraId="7877B5C8" w14:textId="4C0E5F8A" w:rsidR="00406056" w:rsidRPr="00253E43" w:rsidRDefault="00425A9B" w:rsidP="00D14A4C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X</w:t>
            </w:r>
          </w:p>
        </w:tc>
        <w:tc>
          <w:tcPr>
            <w:tcW w:w="1180" w:type="dxa"/>
          </w:tcPr>
          <w:p w14:paraId="2385BC09" w14:textId="2E814537" w:rsidR="00406056" w:rsidRPr="00253E43" w:rsidRDefault="00406056" w:rsidP="00D735A6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2965" w:type="dxa"/>
          </w:tcPr>
          <w:p w14:paraId="5C8B5AD8" w14:textId="348E2604" w:rsidR="00406056" w:rsidRPr="00253E43" w:rsidRDefault="00425A9B" w:rsidP="00D735A6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0, I, II  (0 para no beca, tramo I y II)</w:t>
            </w:r>
          </w:p>
        </w:tc>
      </w:tr>
      <w:tr w:rsidR="00D735A6" w:rsidRPr="00253E43" w14:paraId="6373FD41" w14:textId="77777777" w:rsidTr="00425A9B">
        <w:tc>
          <w:tcPr>
            <w:tcW w:w="1899" w:type="dxa"/>
          </w:tcPr>
          <w:p w14:paraId="60F6D2C7" w14:textId="57736DE2" w:rsidR="00D735A6" w:rsidRPr="00253E43" w:rsidRDefault="00425A9B" w:rsidP="00D735A6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bilingue</w:t>
            </w:r>
          </w:p>
        </w:tc>
        <w:tc>
          <w:tcPr>
            <w:tcW w:w="1597" w:type="dxa"/>
          </w:tcPr>
          <w:p w14:paraId="7800F501" w14:textId="17B76BC6" w:rsidR="00D735A6" w:rsidRPr="00253E43" w:rsidRDefault="00425A9B" w:rsidP="00D735A6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BOOL</w:t>
            </w:r>
          </w:p>
        </w:tc>
        <w:tc>
          <w:tcPr>
            <w:tcW w:w="842" w:type="dxa"/>
          </w:tcPr>
          <w:p w14:paraId="57C429F6" w14:textId="1CD5A763" w:rsidR="00D735A6" w:rsidRPr="00253E43" w:rsidRDefault="00D735A6" w:rsidP="00D735A6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389" w:type="dxa"/>
          </w:tcPr>
          <w:p w14:paraId="1B8AB349" w14:textId="77777777" w:rsidR="00D735A6" w:rsidRPr="00253E43" w:rsidRDefault="00D735A6" w:rsidP="00D735A6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377" w:type="dxa"/>
          </w:tcPr>
          <w:p w14:paraId="330CC718" w14:textId="345786A8" w:rsidR="00D735A6" w:rsidRPr="00253E43" w:rsidRDefault="00D735A6" w:rsidP="00D735A6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775" w:type="dxa"/>
          </w:tcPr>
          <w:p w14:paraId="0C3EB9D1" w14:textId="3A0CD48F" w:rsidR="00D735A6" w:rsidRPr="00253E43" w:rsidRDefault="00425A9B" w:rsidP="00D14A4C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X</w:t>
            </w:r>
          </w:p>
        </w:tc>
        <w:tc>
          <w:tcPr>
            <w:tcW w:w="1180" w:type="dxa"/>
          </w:tcPr>
          <w:p w14:paraId="5D6B2F16" w14:textId="22C11666" w:rsidR="00D735A6" w:rsidRPr="00253E43" w:rsidRDefault="00425A9B" w:rsidP="00D735A6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False</w:t>
            </w:r>
          </w:p>
        </w:tc>
        <w:tc>
          <w:tcPr>
            <w:tcW w:w="2965" w:type="dxa"/>
          </w:tcPr>
          <w:p w14:paraId="73FA469D" w14:textId="5EC39EFB" w:rsidR="00D735A6" w:rsidRPr="00253E43" w:rsidRDefault="00D735A6" w:rsidP="00D735A6">
            <w:pPr>
              <w:rPr>
                <w:rFonts w:cstheme="minorHAnsi"/>
                <w:b/>
                <w:sz w:val="16"/>
                <w:szCs w:val="16"/>
              </w:rPr>
            </w:pPr>
          </w:p>
        </w:tc>
      </w:tr>
    </w:tbl>
    <w:p w14:paraId="0FBEE339" w14:textId="77777777" w:rsidR="00602246" w:rsidRPr="00253E43" w:rsidRDefault="00602246" w:rsidP="006E4CC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03"/>
        <w:gridCol w:w="1582"/>
        <w:gridCol w:w="843"/>
        <w:gridCol w:w="389"/>
        <w:gridCol w:w="377"/>
        <w:gridCol w:w="775"/>
        <w:gridCol w:w="1184"/>
        <w:gridCol w:w="2971"/>
      </w:tblGrid>
      <w:tr w:rsidR="00F158E5" w:rsidRPr="00253E43" w14:paraId="41A7500A" w14:textId="77777777" w:rsidTr="00BF5830">
        <w:tc>
          <w:tcPr>
            <w:tcW w:w="10024" w:type="dxa"/>
            <w:gridSpan w:val="8"/>
            <w:shd w:val="clear" w:color="auto" w:fill="E7E6E6" w:themeFill="background2"/>
          </w:tcPr>
          <w:p w14:paraId="291FBD20" w14:textId="270312DB" w:rsidR="00F158E5" w:rsidRPr="00253E43" w:rsidRDefault="00425A9B" w:rsidP="00BF5830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alumnoscursoslibros</w:t>
            </w:r>
          </w:p>
        </w:tc>
      </w:tr>
      <w:tr w:rsidR="00F158E5" w:rsidRPr="00253E43" w14:paraId="1857E68D" w14:textId="77777777" w:rsidTr="00425A9B">
        <w:tc>
          <w:tcPr>
            <w:tcW w:w="1903" w:type="dxa"/>
            <w:shd w:val="clear" w:color="auto" w:fill="F2F2F2" w:themeFill="background1" w:themeFillShade="F2"/>
          </w:tcPr>
          <w:p w14:paraId="4AB65A30" w14:textId="77777777" w:rsidR="00F158E5" w:rsidRPr="00253E43" w:rsidRDefault="00F158E5" w:rsidP="00BF5830">
            <w:pPr>
              <w:rPr>
                <w:rFonts w:cstheme="minorHAnsi"/>
                <w:b/>
                <w:sz w:val="16"/>
                <w:szCs w:val="16"/>
              </w:rPr>
            </w:pPr>
            <w:r w:rsidRPr="00253E43">
              <w:rPr>
                <w:rFonts w:cstheme="minorHAnsi"/>
                <w:b/>
                <w:sz w:val="16"/>
                <w:szCs w:val="16"/>
              </w:rPr>
              <w:t>Nombre campo</w:t>
            </w:r>
          </w:p>
        </w:tc>
        <w:tc>
          <w:tcPr>
            <w:tcW w:w="1582" w:type="dxa"/>
            <w:shd w:val="clear" w:color="auto" w:fill="F2F2F2" w:themeFill="background1" w:themeFillShade="F2"/>
          </w:tcPr>
          <w:p w14:paraId="50AEB303" w14:textId="77777777" w:rsidR="00F158E5" w:rsidRPr="00253E43" w:rsidRDefault="00F158E5" w:rsidP="00BF5830">
            <w:pPr>
              <w:rPr>
                <w:rFonts w:cstheme="minorHAnsi"/>
                <w:b/>
                <w:sz w:val="16"/>
                <w:szCs w:val="16"/>
              </w:rPr>
            </w:pPr>
            <w:r w:rsidRPr="00253E43">
              <w:rPr>
                <w:rFonts w:cstheme="minorHAnsi"/>
                <w:b/>
                <w:sz w:val="16"/>
                <w:szCs w:val="16"/>
              </w:rPr>
              <w:t>Tipo</w:t>
            </w:r>
          </w:p>
        </w:tc>
        <w:tc>
          <w:tcPr>
            <w:tcW w:w="843" w:type="dxa"/>
            <w:shd w:val="clear" w:color="auto" w:fill="F2F2F2" w:themeFill="background1" w:themeFillShade="F2"/>
          </w:tcPr>
          <w:p w14:paraId="5916502E" w14:textId="77777777" w:rsidR="00F158E5" w:rsidRPr="00253E43" w:rsidRDefault="00F158E5" w:rsidP="00BF5830">
            <w:pPr>
              <w:rPr>
                <w:rFonts w:cstheme="minorHAnsi"/>
                <w:b/>
                <w:sz w:val="16"/>
                <w:szCs w:val="16"/>
              </w:rPr>
            </w:pPr>
            <w:r w:rsidRPr="00253E43">
              <w:rPr>
                <w:rFonts w:cstheme="minorHAnsi"/>
                <w:b/>
                <w:sz w:val="16"/>
                <w:szCs w:val="16"/>
              </w:rPr>
              <w:t>Tamaño</w:t>
            </w:r>
          </w:p>
        </w:tc>
        <w:tc>
          <w:tcPr>
            <w:tcW w:w="389" w:type="dxa"/>
            <w:shd w:val="clear" w:color="auto" w:fill="F2F2F2" w:themeFill="background1" w:themeFillShade="F2"/>
          </w:tcPr>
          <w:p w14:paraId="480EE999" w14:textId="77777777" w:rsidR="00F158E5" w:rsidRPr="00253E43" w:rsidRDefault="00F158E5" w:rsidP="00BF5830">
            <w:pPr>
              <w:rPr>
                <w:rFonts w:cstheme="minorHAnsi"/>
                <w:b/>
                <w:sz w:val="16"/>
                <w:szCs w:val="16"/>
              </w:rPr>
            </w:pPr>
            <w:r w:rsidRPr="00253E43">
              <w:rPr>
                <w:rFonts w:cstheme="minorHAnsi"/>
                <w:b/>
                <w:sz w:val="16"/>
                <w:szCs w:val="16"/>
              </w:rPr>
              <w:t>PK</w:t>
            </w:r>
          </w:p>
        </w:tc>
        <w:tc>
          <w:tcPr>
            <w:tcW w:w="377" w:type="dxa"/>
            <w:shd w:val="clear" w:color="auto" w:fill="F2F2F2" w:themeFill="background1" w:themeFillShade="F2"/>
          </w:tcPr>
          <w:p w14:paraId="7F247A34" w14:textId="77777777" w:rsidR="00F158E5" w:rsidRPr="00253E43" w:rsidRDefault="00F158E5" w:rsidP="00BF5830">
            <w:pPr>
              <w:rPr>
                <w:rFonts w:cstheme="minorHAnsi"/>
                <w:b/>
                <w:sz w:val="16"/>
                <w:szCs w:val="16"/>
              </w:rPr>
            </w:pPr>
            <w:r w:rsidRPr="00253E43">
              <w:rPr>
                <w:rFonts w:cstheme="minorHAnsi"/>
                <w:b/>
                <w:sz w:val="16"/>
                <w:szCs w:val="16"/>
              </w:rPr>
              <w:t>FK</w:t>
            </w:r>
          </w:p>
        </w:tc>
        <w:tc>
          <w:tcPr>
            <w:tcW w:w="775" w:type="dxa"/>
            <w:shd w:val="clear" w:color="auto" w:fill="F2F2F2" w:themeFill="background1" w:themeFillShade="F2"/>
          </w:tcPr>
          <w:p w14:paraId="3571251C" w14:textId="77777777" w:rsidR="00F158E5" w:rsidRPr="00253E43" w:rsidRDefault="00D14A4C" w:rsidP="00BF5830">
            <w:pPr>
              <w:rPr>
                <w:rFonts w:cstheme="minorHAnsi"/>
                <w:b/>
                <w:sz w:val="16"/>
                <w:szCs w:val="16"/>
              </w:rPr>
            </w:pPr>
            <w:r w:rsidRPr="00253E43">
              <w:rPr>
                <w:rFonts w:cstheme="minorHAnsi"/>
                <w:b/>
                <w:sz w:val="16"/>
                <w:szCs w:val="16"/>
              </w:rPr>
              <w:t>N</w:t>
            </w:r>
            <w:r w:rsidR="00694BBE" w:rsidRPr="00253E43">
              <w:rPr>
                <w:rFonts w:cstheme="minorHAnsi"/>
                <w:b/>
                <w:sz w:val="16"/>
                <w:szCs w:val="16"/>
              </w:rPr>
              <w:t>O</w:t>
            </w:r>
            <w:r w:rsidRPr="00253E43">
              <w:rPr>
                <w:rFonts w:cstheme="minorHAnsi"/>
                <w:b/>
                <w:sz w:val="16"/>
                <w:szCs w:val="16"/>
              </w:rPr>
              <w:t>NULL</w:t>
            </w:r>
          </w:p>
        </w:tc>
        <w:tc>
          <w:tcPr>
            <w:tcW w:w="1184" w:type="dxa"/>
            <w:shd w:val="clear" w:color="auto" w:fill="F2F2F2" w:themeFill="background1" w:themeFillShade="F2"/>
          </w:tcPr>
          <w:p w14:paraId="50A985B4" w14:textId="77777777" w:rsidR="00F158E5" w:rsidRPr="00253E43" w:rsidRDefault="00F158E5" w:rsidP="00BF5830">
            <w:pPr>
              <w:rPr>
                <w:rFonts w:cstheme="minorHAnsi"/>
                <w:b/>
                <w:sz w:val="16"/>
                <w:szCs w:val="16"/>
              </w:rPr>
            </w:pPr>
            <w:r w:rsidRPr="00253E43">
              <w:rPr>
                <w:rFonts w:cstheme="minorHAnsi"/>
                <w:b/>
                <w:sz w:val="16"/>
                <w:szCs w:val="16"/>
              </w:rPr>
              <w:t>Valor defecto</w:t>
            </w:r>
          </w:p>
        </w:tc>
        <w:tc>
          <w:tcPr>
            <w:tcW w:w="2971" w:type="dxa"/>
            <w:shd w:val="clear" w:color="auto" w:fill="F2F2F2" w:themeFill="background1" w:themeFillShade="F2"/>
          </w:tcPr>
          <w:p w14:paraId="127B1EC3" w14:textId="77777777" w:rsidR="00F158E5" w:rsidRPr="00253E43" w:rsidRDefault="00F158E5" w:rsidP="00BF5830">
            <w:pPr>
              <w:rPr>
                <w:rFonts w:cstheme="minorHAnsi"/>
                <w:b/>
                <w:sz w:val="16"/>
                <w:szCs w:val="16"/>
              </w:rPr>
            </w:pPr>
            <w:r w:rsidRPr="00253E43">
              <w:rPr>
                <w:rFonts w:cstheme="minorHAnsi"/>
                <w:b/>
                <w:sz w:val="16"/>
                <w:szCs w:val="16"/>
              </w:rPr>
              <w:t>Observaciones</w:t>
            </w:r>
          </w:p>
        </w:tc>
      </w:tr>
      <w:tr w:rsidR="00425A9B" w:rsidRPr="00253E43" w14:paraId="520186BE" w14:textId="77777777" w:rsidTr="00425A9B">
        <w:tc>
          <w:tcPr>
            <w:tcW w:w="1903" w:type="dxa"/>
          </w:tcPr>
          <w:p w14:paraId="7F345C2D" w14:textId="6E01F1F4" w:rsidR="00425A9B" w:rsidRPr="00253E43" w:rsidRDefault="00425A9B" w:rsidP="00425A9B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nie</w:t>
            </w:r>
          </w:p>
        </w:tc>
        <w:tc>
          <w:tcPr>
            <w:tcW w:w="1582" w:type="dxa"/>
          </w:tcPr>
          <w:p w14:paraId="16C129F4" w14:textId="5BAC22B6" w:rsidR="00425A9B" w:rsidRPr="00253E43" w:rsidRDefault="00425A9B" w:rsidP="00425A9B">
            <w:pPr>
              <w:rPr>
                <w:rFonts w:cstheme="minorHAnsi"/>
                <w:b/>
                <w:sz w:val="16"/>
                <w:szCs w:val="16"/>
              </w:rPr>
            </w:pPr>
            <w:r w:rsidRPr="00253E43">
              <w:rPr>
                <w:rFonts w:cstheme="minorHAnsi"/>
                <w:b/>
                <w:sz w:val="16"/>
                <w:szCs w:val="16"/>
              </w:rPr>
              <w:t>VARCHAR</w:t>
            </w:r>
          </w:p>
        </w:tc>
        <w:tc>
          <w:tcPr>
            <w:tcW w:w="843" w:type="dxa"/>
          </w:tcPr>
          <w:p w14:paraId="0B733602" w14:textId="75BC90BB" w:rsidR="00425A9B" w:rsidRPr="00253E43" w:rsidRDefault="00425A9B" w:rsidP="00425A9B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10</w:t>
            </w:r>
          </w:p>
        </w:tc>
        <w:tc>
          <w:tcPr>
            <w:tcW w:w="389" w:type="dxa"/>
          </w:tcPr>
          <w:p w14:paraId="5DEB9F53" w14:textId="5E09565C" w:rsidR="00425A9B" w:rsidRPr="00253E43" w:rsidRDefault="00425A9B" w:rsidP="00425A9B">
            <w:pPr>
              <w:rPr>
                <w:rFonts w:cstheme="minorHAnsi"/>
                <w:b/>
                <w:sz w:val="16"/>
                <w:szCs w:val="16"/>
              </w:rPr>
            </w:pPr>
            <w:r w:rsidRPr="00253E43">
              <w:rPr>
                <w:rFonts w:cstheme="minorHAnsi"/>
                <w:b/>
                <w:sz w:val="16"/>
                <w:szCs w:val="16"/>
              </w:rPr>
              <w:t>X</w:t>
            </w:r>
          </w:p>
        </w:tc>
        <w:tc>
          <w:tcPr>
            <w:tcW w:w="377" w:type="dxa"/>
          </w:tcPr>
          <w:p w14:paraId="334C20A0" w14:textId="229FBF75" w:rsidR="00425A9B" w:rsidRPr="00253E43" w:rsidRDefault="00425A9B" w:rsidP="00425A9B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X</w:t>
            </w:r>
          </w:p>
        </w:tc>
        <w:tc>
          <w:tcPr>
            <w:tcW w:w="775" w:type="dxa"/>
          </w:tcPr>
          <w:p w14:paraId="0A8C5C11" w14:textId="2742EE27" w:rsidR="00425A9B" w:rsidRPr="00253E43" w:rsidRDefault="00425A9B" w:rsidP="00425A9B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253E43">
              <w:rPr>
                <w:rFonts w:cstheme="minorHAnsi"/>
                <w:b/>
                <w:sz w:val="16"/>
                <w:szCs w:val="16"/>
              </w:rPr>
              <w:t>X</w:t>
            </w:r>
          </w:p>
        </w:tc>
        <w:tc>
          <w:tcPr>
            <w:tcW w:w="1184" w:type="dxa"/>
          </w:tcPr>
          <w:p w14:paraId="45B4A5A8" w14:textId="77777777" w:rsidR="00425A9B" w:rsidRPr="00253E43" w:rsidRDefault="00425A9B" w:rsidP="00425A9B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2971" w:type="dxa"/>
          </w:tcPr>
          <w:p w14:paraId="3E4401B0" w14:textId="1E86B0AB" w:rsidR="00425A9B" w:rsidRPr="00253E43" w:rsidRDefault="00425A9B" w:rsidP="00425A9B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Tabla alumnos</w:t>
            </w:r>
          </w:p>
        </w:tc>
      </w:tr>
      <w:tr w:rsidR="00425A9B" w:rsidRPr="00253E43" w14:paraId="7DC477DD" w14:textId="77777777" w:rsidTr="00425A9B">
        <w:tc>
          <w:tcPr>
            <w:tcW w:w="1903" w:type="dxa"/>
          </w:tcPr>
          <w:p w14:paraId="1F9AFDA5" w14:textId="36C42179" w:rsidR="00425A9B" w:rsidRPr="00253E43" w:rsidRDefault="00425A9B" w:rsidP="00425A9B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curso</w:t>
            </w:r>
          </w:p>
        </w:tc>
        <w:tc>
          <w:tcPr>
            <w:tcW w:w="1582" w:type="dxa"/>
          </w:tcPr>
          <w:p w14:paraId="18015585" w14:textId="1D44F0A2" w:rsidR="00425A9B" w:rsidRPr="00253E43" w:rsidRDefault="00425A9B" w:rsidP="00425A9B">
            <w:r w:rsidRPr="005F4481">
              <w:rPr>
                <w:rFonts w:cstheme="minorHAnsi"/>
                <w:b/>
                <w:sz w:val="16"/>
                <w:szCs w:val="16"/>
              </w:rPr>
              <w:t>VARCHAR</w:t>
            </w:r>
          </w:p>
        </w:tc>
        <w:tc>
          <w:tcPr>
            <w:tcW w:w="843" w:type="dxa"/>
          </w:tcPr>
          <w:p w14:paraId="063A9A19" w14:textId="78D029E0" w:rsidR="00425A9B" w:rsidRPr="00253E43" w:rsidRDefault="00425A9B" w:rsidP="00425A9B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20</w:t>
            </w:r>
          </w:p>
        </w:tc>
        <w:tc>
          <w:tcPr>
            <w:tcW w:w="389" w:type="dxa"/>
          </w:tcPr>
          <w:p w14:paraId="11366F33" w14:textId="64E36AF6" w:rsidR="00425A9B" w:rsidRPr="00253E43" w:rsidRDefault="00425A9B" w:rsidP="00425A9B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X</w:t>
            </w:r>
          </w:p>
        </w:tc>
        <w:tc>
          <w:tcPr>
            <w:tcW w:w="377" w:type="dxa"/>
          </w:tcPr>
          <w:p w14:paraId="7054C141" w14:textId="6580B29C" w:rsidR="00425A9B" w:rsidRPr="00253E43" w:rsidRDefault="00425A9B" w:rsidP="00425A9B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X</w:t>
            </w:r>
          </w:p>
        </w:tc>
        <w:tc>
          <w:tcPr>
            <w:tcW w:w="775" w:type="dxa"/>
          </w:tcPr>
          <w:p w14:paraId="7E86D09F" w14:textId="038B517D" w:rsidR="00425A9B" w:rsidRPr="00253E43" w:rsidRDefault="00425A9B" w:rsidP="00425A9B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X</w:t>
            </w:r>
          </w:p>
        </w:tc>
        <w:tc>
          <w:tcPr>
            <w:tcW w:w="1184" w:type="dxa"/>
          </w:tcPr>
          <w:p w14:paraId="14FE6744" w14:textId="77777777" w:rsidR="00425A9B" w:rsidRPr="00253E43" w:rsidRDefault="00425A9B" w:rsidP="00425A9B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2971" w:type="dxa"/>
          </w:tcPr>
          <w:p w14:paraId="7ECC46C9" w14:textId="61F97EA7" w:rsidR="00425A9B" w:rsidRPr="00253E43" w:rsidRDefault="00425A9B" w:rsidP="00425A9B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Tabla cursos</w:t>
            </w:r>
          </w:p>
        </w:tc>
      </w:tr>
      <w:tr w:rsidR="00425A9B" w:rsidRPr="00253E43" w14:paraId="034FB6B1" w14:textId="77777777" w:rsidTr="00425A9B">
        <w:tc>
          <w:tcPr>
            <w:tcW w:w="1903" w:type="dxa"/>
          </w:tcPr>
          <w:p w14:paraId="75375A62" w14:textId="7BCEC60D" w:rsidR="00425A9B" w:rsidRPr="00253E43" w:rsidRDefault="00425A9B" w:rsidP="00425A9B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isbn</w:t>
            </w:r>
          </w:p>
        </w:tc>
        <w:tc>
          <w:tcPr>
            <w:tcW w:w="1582" w:type="dxa"/>
          </w:tcPr>
          <w:p w14:paraId="6793609A" w14:textId="4690DC48" w:rsidR="00425A9B" w:rsidRPr="00253E43" w:rsidRDefault="00425A9B" w:rsidP="00425A9B">
            <w:pPr>
              <w:rPr>
                <w:rFonts w:cstheme="minorHAnsi"/>
                <w:b/>
                <w:sz w:val="16"/>
                <w:szCs w:val="16"/>
              </w:rPr>
            </w:pPr>
            <w:r w:rsidRPr="00253E43">
              <w:rPr>
                <w:rFonts w:cstheme="minorHAnsi"/>
                <w:b/>
                <w:sz w:val="16"/>
                <w:szCs w:val="16"/>
              </w:rPr>
              <w:t>VARCHAR</w:t>
            </w:r>
          </w:p>
        </w:tc>
        <w:tc>
          <w:tcPr>
            <w:tcW w:w="843" w:type="dxa"/>
          </w:tcPr>
          <w:p w14:paraId="1BEDEFA8" w14:textId="1BED6B39" w:rsidR="00425A9B" w:rsidRPr="00253E43" w:rsidRDefault="002F1621" w:rsidP="00425A9B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20</w:t>
            </w:r>
          </w:p>
        </w:tc>
        <w:tc>
          <w:tcPr>
            <w:tcW w:w="389" w:type="dxa"/>
          </w:tcPr>
          <w:p w14:paraId="120FAF3D" w14:textId="706C5A9A" w:rsidR="00425A9B" w:rsidRPr="00253E43" w:rsidRDefault="00425A9B" w:rsidP="00425A9B">
            <w:pPr>
              <w:rPr>
                <w:rFonts w:cstheme="minorHAnsi"/>
                <w:b/>
                <w:sz w:val="16"/>
                <w:szCs w:val="16"/>
              </w:rPr>
            </w:pPr>
            <w:r w:rsidRPr="00253E43">
              <w:rPr>
                <w:rFonts w:cstheme="minorHAnsi"/>
                <w:b/>
                <w:sz w:val="16"/>
                <w:szCs w:val="16"/>
              </w:rPr>
              <w:t>X</w:t>
            </w:r>
          </w:p>
        </w:tc>
        <w:tc>
          <w:tcPr>
            <w:tcW w:w="377" w:type="dxa"/>
          </w:tcPr>
          <w:p w14:paraId="7EC27B44" w14:textId="1550F2FA" w:rsidR="00425A9B" w:rsidRPr="00253E43" w:rsidRDefault="00425A9B" w:rsidP="00425A9B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X</w:t>
            </w:r>
          </w:p>
        </w:tc>
        <w:tc>
          <w:tcPr>
            <w:tcW w:w="775" w:type="dxa"/>
          </w:tcPr>
          <w:p w14:paraId="05FFE42E" w14:textId="07DCC58D" w:rsidR="00425A9B" w:rsidRPr="00253E43" w:rsidRDefault="00425A9B" w:rsidP="00425A9B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253E43">
              <w:rPr>
                <w:rFonts w:cstheme="minorHAnsi"/>
                <w:b/>
                <w:sz w:val="16"/>
                <w:szCs w:val="16"/>
              </w:rPr>
              <w:t>X</w:t>
            </w:r>
          </w:p>
        </w:tc>
        <w:tc>
          <w:tcPr>
            <w:tcW w:w="1184" w:type="dxa"/>
          </w:tcPr>
          <w:p w14:paraId="44E17195" w14:textId="77777777" w:rsidR="00425A9B" w:rsidRPr="00253E43" w:rsidRDefault="00425A9B" w:rsidP="00425A9B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2971" w:type="dxa"/>
          </w:tcPr>
          <w:p w14:paraId="17CF35CD" w14:textId="6F94C04D" w:rsidR="00425A9B" w:rsidRPr="00253E43" w:rsidRDefault="00425A9B" w:rsidP="00425A9B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Tabla libros</w:t>
            </w:r>
          </w:p>
        </w:tc>
      </w:tr>
      <w:tr w:rsidR="00425A9B" w:rsidRPr="00253E43" w14:paraId="3268C43E" w14:textId="77777777" w:rsidTr="00425A9B">
        <w:tc>
          <w:tcPr>
            <w:tcW w:w="1903" w:type="dxa"/>
          </w:tcPr>
          <w:p w14:paraId="6F6C7D96" w14:textId="45AE5EA0" w:rsidR="00425A9B" w:rsidRDefault="005628CF" w:rsidP="00425A9B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f</w:t>
            </w:r>
            <w:r w:rsidR="00425A9B">
              <w:rPr>
                <w:rFonts w:cstheme="minorHAnsi"/>
                <w:b/>
                <w:sz w:val="16"/>
                <w:szCs w:val="16"/>
              </w:rPr>
              <w:t>echa_entrega</w:t>
            </w:r>
          </w:p>
        </w:tc>
        <w:tc>
          <w:tcPr>
            <w:tcW w:w="1582" w:type="dxa"/>
          </w:tcPr>
          <w:p w14:paraId="301AE87E" w14:textId="6A8BFBAA" w:rsidR="00425A9B" w:rsidRPr="00253E43" w:rsidRDefault="00425A9B" w:rsidP="00425A9B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DATE</w:t>
            </w:r>
          </w:p>
        </w:tc>
        <w:tc>
          <w:tcPr>
            <w:tcW w:w="843" w:type="dxa"/>
          </w:tcPr>
          <w:p w14:paraId="1355ED23" w14:textId="77777777" w:rsidR="00425A9B" w:rsidRDefault="00425A9B" w:rsidP="00425A9B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389" w:type="dxa"/>
          </w:tcPr>
          <w:p w14:paraId="62771681" w14:textId="77777777" w:rsidR="00425A9B" w:rsidRPr="00253E43" w:rsidRDefault="00425A9B" w:rsidP="00425A9B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377" w:type="dxa"/>
          </w:tcPr>
          <w:p w14:paraId="0DA734F3" w14:textId="77777777" w:rsidR="00425A9B" w:rsidRDefault="00425A9B" w:rsidP="00425A9B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775" w:type="dxa"/>
          </w:tcPr>
          <w:p w14:paraId="62A6F8D6" w14:textId="692E0E4A" w:rsidR="00425A9B" w:rsidRPr="00253E43" w:rsidRDefault="00425A9B" w:rsidP="00425A9B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X</w:t>
            </w:r>
          </w:p>
        </w:tc>
        <w:tc>
          <w:tcPr>
            <w:tcW w:w="1184" w:type="dxa"/>
          </w:tcPr>
          <w:p w14:paraId="3AA50A2D" w14:textId="37091B1F" w:rsidR="00425A9B" w:rsidRPr="00253E43" w:rsidRDefault="00425A9B" w:rsidP="00425A9B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Hora y día actual</w:t>
            </w:r>
          </w:p>
        </w:tc>
        <w:tc>
          <w:tcPr>
            <w:tcW w:w="2971" w:type="dxa"/>
          </w:tcPr>
          <w:p w14:paraId="6884316B" w14:textId="77777777" w:rsidR="00425A9B" w:rsidRDefault="00425A9B" w:rsidP="00425A9B">
            <w:pPr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425A9B" w:rsidRPr="00253E43" w14:paraId="08936846" w14:textId="77777777" w:rsidTr="00425A9B">
        <w:tc>
          <w:tcPr>
            <w:tcW w:w="1903" w:type="dxa"/>
          </w:tcPr>
          <w:p w14:paraId="449459A9" w14:textId="6DE5C064" w:rsidR="00425A9B" w:rsidRDefault="005628CF" w:rsidP="00425A9B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f</w:t>
            </w:r>
            <w:r w:rsidR="00425A9B">
              <w:rPr>
                <w:rFonts w:cstheme="minorHAnsi"/>
                <w:b/>
                <w:sz w:val="16"/>
                <w:szCs w:val="16"/>
              </w:rPr>
              <w:t>echa_</w:t>
            </w:r>
            <w:r>
              <w:rPr>
                <w:rFonts w:cstheme="minorHAnsi"/>
                <w:b/>
                <w:sz w:val="16"/>
                <w:szCs w:val="16"/>
              </w:rPr>
              <w:t>d</w:t>
            </w:r>
            <w:r w:rsidR="00425A9B">
              <w:rPr>
                <w:rFonts w:cstheme="minorHAnsi"/>
                <w:b/>
                <w:sz w:val="16"/>
                <w:szCs w:val="16"/>
              </w:rPr>
              <w:t>evolución</w:t>
            </w:r>
          </w:p>
        </w:tc>
        <w:tc>
          <w:tcPr>
            <w:tcW w:w="1582" w:type="dxa"/>
          </w:tcPr>
          <w:p w14:paraId="0A407978" w14:textId="5489D6DE" w:rsidR="00425A9B" w:rsidRDefault="00425A9B" w:rsidP="00425A9B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DATE</w:t>
            </w:r>
          </w:p>
        </w:tc>
        <w:tc>
          <w:tcPr>
            <w:tcW w:w="843" w:type="dxa"/>
          </w:tcPr>
          <w:p w14:paraId="6680B899" w14:textId="77777777" w:rsidR="00425A9B" w:rsidRDefault="00425A9B" w:rsidP="00425A9B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389" w:type="dxa"/>
          </w:tcPr>
          <w:p w14:paraId="7336B4C6" w14:textId="77777777" w:rsidR="00425A9B" w:rsidRPr="00253E43" w:rsidRDefault="00425A9B" w:rsidP="00425A9B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377" w:type="dxa"/>
          </w:tcPr>
          <w:p w14:paraId="14C1FF0D" w14:textId="77777777" w:rsidR="00425A9B" w:rsidRDefault="00425A9B" w:rsidP="00425A9B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775" w:type="dxa"/>
          </w:tcPr>
          <w:p w14:paraId="71625795" w14:textId="4704DF7C" w:rsidR="00425A9B" w:rsidRDefault="00425A9B" w:rsidP="00425A9B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X</w:t>
            </w:r>
          </w:p>
        </w:tc>
        <w:tc>
          <w:tcPr>
            <w:tcW w:w="1184" w:type="dxa"/>
          </w:tcPr>
          <w:p w14:paraId="64C6E25E" w14:textId="77777777" w:rsidR="00425A9B" w:rsidRPr="00253E43" w:rsidRDefault="00425A9B" w:rsidP="00425A9B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2971" w:type="dxa"/>
          </w:tcPr>
          <w:p w14:paraId="3CE71813" w14:textId="77777777" w:rsidR="00425A9B" w:rsidRDefault="00425A9B" w:rsidP="00425A9B">
            <w:pPr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425A9B" w:rsidRPr="00253E43" w14:paraId="00D6EA17" w14:textId="77777777" w:rsidTr="00425A9B">
        <w:tc>
          <w:tcPr>
            <w:tcW w:w="1903" w:type="dxa"/>
          </w:tcPr>
          <w:p w14:paraId="04DF28BB" w14:textId="2EB56246" w:rsidR="00425A9B" w:rsidRDefault="00425A9B" w:rsidP="00425A9B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estado</w:t>
            </w:r>
          </w:p>
        </w:tc>
        <w:tc>
          <w:tcPr>
            <w:tcW w:w="1582" w:type="dxa"/>
          </w:tcPr>
          <w:p w14:paraId="002A495B" w14:textId="18602DDE" w:rsidR="00425A9B" w:rsidRDefault="00425A9B" w:rsidP="00425A9B">
            <w:pPr>
              <w:rPr>
                <w:rFonts w:cstheme="minorHAnsi"/>
                <w:b/>
                <w:sz w:val="16"/>
                <w:szCs w:val="16"/>
              </w:rPr>
            </w:pPr>
            <w:r w:rsidRPr="00253E43">
              <w:rPr>
                <w:rFonts w:cstheme="minorHAnsi"/>
                <w:b/>
                <w:sz w:val="16"/>
                <w:szCs w:val="16"/>
              </w:rPr>
              <w:t>VARCHAR</w:t>
            </w:r>
          </w:p>
        </w:tc>
        <w:tc>
          <w:tcPr>
            <w:tcW w:w="843" w:type="dxa"/>
          </w:tcPr>
          <w:p w14:paraId="714CDD1B" w14:textId="77777777" w:rsidR="00425A9B" w:rsidRDefault="00425A9B" w:rsidP="00425A9B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389" w:type="dxa"/>
          </w:tcPr>
          <w:p w14:paraId="2CCB45BA" w14:textId="77777777" w:rsidR="00425A9B" w:rsidRPr="00253E43" w:rsidRDefault="00425A9B" w:rsidP="00425A9B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377" w:type="dxa"/>
          </w:tcPr>
          <w:p w14:paraId="0D3ECE9C" w14:textId="77777777" w:rsidR="00425A9B" w:rsidRDefault="00425A9B" w:rsidP="00425A9B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775" w:type="dxa"/>
          </w:tcPr>
          <w:p w14:paraId="3D88E893" w14:textId="77777777" w:rsidR="00425A9B" w:rsidRDefault="00425A9B" w:rsidP="00425A9B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1184" w:type="dxa"/>
          </w:tcPr>
          <w:p w14:paraId="484F2831" w14:textId="77777777" w:rsidR="00425A9B" w:rsidRPr="00253E43" w:rsidRDefault="00425A9B" w:rsidP="00425A9B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2971" w:type="dxa"/>
          </w:tcPr>
          <w:p w14:paraId="1FC5C302" w14:textId="1D9D0277" w:rsidR="00425A9B" w:rsidRDefault="00425A9B" w:rsidP="00425A9B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P: Prestado, D:Devuelto</w:t>
            </w:r>
          </w:p>
        </w:tc>
      </w:tr>
    </w:tbl>
    <w:p w14:paraId="24206724" w14:textId="77777777" w:rsidR="00F158E5" w:rsidRPr="00253E43" w:rsidRDefault="00F158E5" w:rsidP="006E4CC4"/>
    <w:p w14:paraId="7E836F9F" w14:textId="741F7152" w:rsidR="003B7B9F" w:rsidRDefault="003B7B9F" w:rsidP="003B7B9F">
      <w:pPr>
        <w:pStyle w:val="Ttulo2"/>
      </w:pPr>
      <w:bookmarkStart w:id="117" w:name="_Toc49341831"/>
      <w:bookmarkStart w:id="118" w:name="_Toc170148358"/>
      <w:bookmarkStart w:id="119" w:name="_Toc170148673"/>
      <w:r w:rsidRPr="00253E43">
        <w:t>Estructura de almacenamiento</w:t>
      </w:r>
      <w:bookmarkEnd w:id="117"/>
      <w:bookmarkEnd w:id="118"/>
      <w:bookmarkEnd w:id="119"/>
    </w:p>
    <w:p w14:paraId="6BFBFCE8" w14:textId="3A162643" w:rsidR="001423E3" w:rsidRPr="001423E3" w:rsidRDefault="001423E3" w:rsidP="001423E3">
      <w:pPr>
        <w:pStyle w:val="Ttulo2"/>
        <w:rPr>
          <w:rFonts w:eastAsiaTheme="minorEastAsia" w:cstheme="minorBidi"/>
          <w:b w:val="0"/>
          <w:sz w:val="24"/>
          <w:szCs w:val="24"/>
        </w:rPr>
      </w:pPr>
      <w:bookmarkStart w:id="120" w:name="_Toc49341832"/>
      <w:bookmarkStart w:id="121" w:name="_Toc170148359"/>
      <w:bookmarkStart w:id="122" w:name="_Toc170148674"/>
      <w:r w:rsidRPr="001423E3">
        <w:rPr>
          <w:rFonts w:eastAsiaTheme="minorEastAsia" w:cstheme="minorBidi"/>
          <w:b w:val="0"/>
          <w:sz w:val="24"/>
          <w:szCs w:val="24"/>
        </w:rPr>
        <w:t xml:space="preserve">El programa está estructurado en diferentes archivos .py, donde se registra cada una de las clases necesarias para su funcionamiento. La organización del proyecto sigue una estructura modular, lo que </w:t>
      </w:r>
      <w:r w:rsidRPr="001423E3">
        <w:rPr>
          <w:rFonts w:eastAsiaTheme="minorEastAsia" w:cstheme="minorBidi"/>
          <w:b w:val="0"/>
          <w:sz w:val="24"/>
          <w:szCs w:val="24"/>
        </w:rPr>
        <w:lastRenderedPageBreak/>
        <w:t>facilita la comprensión del código, su mantenimiento y la posibilidad de ampliarlo en el futuro. Para ello, se han creado distintos directorios, cada uno con una función específica dentro del sistema.</w:t>
      </w:r>
    </w:p>
    <w:p w14:paraId="35B9F5C4" w14:textId="77777777" w:rsidR="001423E3" w:rsidRDefault="001423E3" w:rsidP="001423E3">
      <w:pPr>
        <w:pStyle w:val="Ttulo2"/>
        <w:rPr>
          <w:rFonts w:eastAsiaTheme="minorEastAsia" w:cstheme="minorBidi"/>
          <w:b w:val="0"/>
          <w:sz w:val="24"/>
          <w:szCs w:val="24"/>
        </w:rPr>
      </w:pPr>
      <w:r w:rsidRPr="001423E3">
        <w:rPr>
          <w:rFonts w:eastAsiaTheme="minorEastAsia" w:cstheme="minorBidi"/>
          <w:b w:val="0"/>
          <w:sz w:val="24"/>
          <w:szCs w:val="24"/>
        </w:rPr>
        <w:t>El almacenamiento de los datos se realiza mediante archivos de texto plano (.txt), que actúan como una base de datos sencilla y adecuada para las necesidades del programa. Estos archivos permiten guardar información de forma persistente sin necesidad de utilizar sistemas más complejos.</w:t>
      </w:r>
    </w:p>
    <w:p w14:paraId="557B9BAA" w14:textId="77777777" w:rsidR="001423E3" w:rsidRPr="001423E3" w:rsidRDefault="001423E3" w:rsidP="00B04C21">
      <w:pPr>
        <w:pStyle w:val="Ttulo2"/>
        <w:rPr>
          <w:rFonts w:eastAsiaTheme="minorEastAsia" w:cstheme="minorBidi"/>
          <w:b w:val="0"/>
          <w:sz w:val="24"/>
          <w:szCs w:val="24"/>
        </w:rPr>
      </w:pPr>
      <w:r w:rsidRPr="001423E3">
        <w:rPr>
          <w:rFonts w:eastAsiaTheme="minorEastAsia" w:cstheme="minorBidi"/>
          <w:b w:val="0"/>
          <w:sz w:val="24"/>
          <w:szCs w:val="24"/>
        </w:rPr>
        <w:t>ProgramaPrestamoLibros/</w:t>
      </w:r>
    </w:p>
    <w:p w14:paraId="020FBBDA" w14:textId="77777777" w:rsidR="001423E3" w:rsidRPr="001423E3" w:rsidRDefault="001423E3" w:rsidP="00B04C21">
      <w:pPr>
        <w:pStyle w:val="Ttulo2"/>
        <w:rPr>
          <w:rFonts w:eastAsiaTheme="minorEastAsia" w:cstheme="minorBidi"/>
          <w:b w:val="0"/>
          <w:sz w:val="24"/>
          <w:szCs w:val="24"/>
        </w:rPr>
      </w:pPr>
      <w:r w:rsidRPr="001423E3">
        <w:rPr>
          <w:rFonts w:eastAsiaTheme="minorEastAsia" w:cstheme="minorBidi"/>
          <w:b w:val="0"/>
          <w:sz w:val="24"/>
          <w:szCs w:val="24"/>
        </w:rPr>
        <w:t>|</w:t>
      </w:r>
    </w:p>
    <w:p w14:paraId="30A64DAC" w14:textId="77777777" w:rsidR="001423E3" w:rsidRPr="001423E3" w:rsidRDefault="001423E3" w:rsidP="00B04C21">
      <w:pPr>
        <w:pStyle w:val="Ttulo2"/>
        <w:rPr>
          <w:rFonts w:eastAsiaTheme="minorEastAsia" w:cstheme="minorBidi"/>
          <w:b w:val="0"/>
          <w:sz w:val="24"/>
          <w:szCs w:val="24"/>
        </w:rPr>
      </w:pPr>
      <w:r w:rsidRPr="001423E3">
        <w:rPr>
          <w:rFonts w:eastAsiaTheme="minorEastAsia" w:cstheme="minorBidi"/>
          <w:b w:val="0"/>
          <w:sz w:val="24"/>
          <w:szCs w:val="24"/>
        </w:rPr>
        <w:t>|---- clases/</w:t>
      </w:r>
    </w:p>
    <w:p w14:paraId="76FE9128" w14:textId="77777777" w:rsidR="001423E3" w:rsidRPr="001423E3" w:rsidRDefault="001423E3" w:rsidP="00B04C21">
      <w:pPr>
        <w:pStyle w:val="Ttulo2"/>
        <w:rPr>
          <w:rFonts w:eastAsiaTheme="minorEastAsia" w:cstheme="minorBidi"/>
          <w:b w:val="0"/>
          <w:sz w:val="24"/>
          <w:szCs w:val="24"/>
        </w:rPr>
      </w:pPr>
      <w:r w:rsidRPr="001423E3">
        <w:rPr>
          <w:rFonts w:eastAsiaTheme="minorEastAsia" w:cstheme="minorBidi"/>
          <w:b w:val="0"/>
          <w:sz w:val="24"/>
          <w:szCs w:val="24"/>
        </w:rPr>
        <w:t>|     |---- alumno.py</w:t>
      </w:r>
    </w:p>
    <w:p w14:paraId="1F139BED" w14:textId="77777777" w:rsidR="001423E3" w:rsidRPr="001423E3" w:rsidRDefault="001423E3" w:rsidP="00B04C21">
      <w:pPr>
        <w:pStyle w:val="Ttulo2"/>
        <w:rPr>
          <w:rFonts w:eastAsiaTheme="minorEastAsia" w:cstheme="minorBidi"/>
          <w:b w:val="0"/>
          <w:sz w:val="24"/>
          <w:szCs w:val="24"/>
        </w:rPr>
      </w:pPr>
      <w:r w:rsidRPr="001423E3">
        <w:rPr>
          <w:rFonts w:eastAsiaTheme="minorEastAsia" w:cstheme="minorBidi"/>
          <w:b w:val="0"/>
          <w:sz w:val="24"/>
          <w:szCs w:val="24"/>
        </w:rPr>
        <w:t>|     |---- libro.py</w:t>
      </w:r>
    </w:p>
    <w:p w14:paraId="4E519842" w14:textId="77777777" w:rsidR="001423E3" w:rsidRPr="001423E3" w:rsidRDefault="001423E3" w:rsidP="00B04C21">
      <w:pPr>
        <w:pStyle w:val="Ttulo2"/>
        <w:rPr>
          <w:rFonts w:eastAsiaTheme="minorEastAsia" w:cstheme="minorBidi"/>
          <w:b w:val="0"/>
          <w:sz w:val="24"/>
          <w:szCs w:val="24"/>
        </w:rPr>
      </w:pPr>
      <w:r w:rsidRPr="001423E3">
        <w:rPr>
          <w:rFonts w:eastAsiaTheme="minorEastAsia" w:cstheme="minorBidi"/>
          <w:b w:val="0"/>
          <w:sz w:val="24"/>
          <w:szCs w:val="24"/>
        </w:rPr>
        <w:t>|     |---- curso.py</w:t>
      </w:r>
    </w:p>
    <w:p w14:paraId="2B4AE88E" w14:textId="77777777" w:rsidR="001423E3" w:rsidRPr="001423E3" w:rsidRDefault="001423E3" w:rsidP="00B04C21">
      <w:pPr>
        <w:pStyle w:val="Ttulo2"/>
        <w:rPr>
          <w:rFonts w:eastAsiaTheme="minorEastAsia" w:cstheme="minorBidi"/>
          <w:b w:val="0"/>
          <w:sz w:val="24"/>
          <w:szCs w:val="24"/>
        </w:rPr>
      </w:pPr>
      <w:r w:rsidRPr="001423E3">
        <w:rPr>
          <w:rFonts w:eastAsiaTheme="minorEastAsia" w:cstheme="minorBidi"/>
          <w:b w:val="0"/>
          <w:sz w:val="24"/>
          <w:szCs w:val="24"/>
        </w:rPr>
        <w:t>|     |---- materia.py</w:t>
      </w:r>
    </w:p>
    <w:p w14:paraId="73C85B7C" w14:textId="77777777" w:rsidR="001423E3" w:rsidRPr="001423E3" w:rsidRDefault="001423E3" w:rsidP="00B04C21">
      <w:pPr>
        <w:pStyle w:val="Ttulo2"/>
        <w:rPr>
          <w:rFonts w:eastAsiaTheme="minorEastAsia" w:cstheme="minorBidi"/>
          <w:b w:val="0"/>
          <w:sz w:val="24"/>
          <w:szCs w:val="24"/>
        </w:rPr>
      </w:pPr>
      <w:r w:rsidRPr="001423E3">
        <w:rPr>
          <w:rFonts w:eastAsiaTheme="minorEastAsia" w:cstheme="minorBidi"/>
          <w:b w:val="0"/>
          <w:sz w:val="24"/>
          <w:szCs w:val="24"/>
        </w:rPr>
        <w:t>|     |---- prestamo.py</w:t>
      </w:r>
    </w:p>
    <w:p w14:paraId="686AA452" w14:textId="77777777" w:rsidR="001423E3" w:rsidRPr="001423E3" w:rsidRDefault="001423E3" w:rsidP="00B04C21">
      <w:pPr>
        <w:pStyle w:val="Ttulo2"/>
        <w:rPr>
          <w:rFonts w:eastAsiaTheme="minorEastAsia" w:cstheme="minorBidi"/>
          <w:b w:val="0"/>
          <w:sz w:val="24"/>
          <w:szCs w:val="24"/>
        </w:rPr>
      </w:pPr>
      <w:r w:rsidRPr="001423E3">
        <w:rPr>
          <w:rFonts w:eastAsiaTheme="minorEastAsia" w:cstheme="minorBidi"/>
          <w:b w:val="0"/>
          <w:sz w:val="24"/>
          <w:szCs w:val="24"/>
        </w:rPr>
        <w:t>|</w:t>
      </w:r>
    </w:p>
    <w:p w14:paraId="5E2EDCCA" w14:textId="77777777" w:rsidR="001423E3" w:rsidRPr="001423E3" w:rsidRDefault="001423E3" w:rsidP="00B04C21">
      <w:pPr>
        <w:pStyle w:val="Ttulo2"/>
        <w:rPr>
          <w:rFonts w:eastAsiaTheme="minorEastAsia" w:cstheme="minorBidi"/>
          <w:b w:val="0"/>
          <w:sz w:val="24"/>
          <w:szCs w:val="24"/>
        </w:rPr>
      </w:pPr>
      <w:r w:rsidRPr="001423E3">
        <w:rPr>
          <w:rFonts w:eastAsiaTheme="minorEastAsia" w:cstheme="minorBidi"/>
          <w:b w:val="0"/>
          <w:sz w:val="24"/>
          <w:szCs w:val="24"/>
        </w:rPr>
        <w:t>|---- datos/</w:t>
      </w:r>
    </w:p>
    <w:p w14:paraId="46D92D04" w14:textId="77777777" w:rsidR="001423E3" w:rsidRPr="001423E3" w:rsidRDefault="001423E3" w:rsidP="00B04C21">
      <w:pPr>
        <w:pStyle w:val="Ttulo2"/>
        <w:rPr>
          <w:rFonts w:eastAsiaTheme="minorEastAsia" w:cstheme="minorBidi"/>
          <w:b w:val="0"/>
          <w:sz w:val="24"/>
          <w:szCs w:val="24"/>
        </w:rPr>
      </w:pPr>
      <w:r w:rsidRPr="001423E3">
        <w:rPr>
          <w:rFonts w:eastAsiaTheme="minorEastAsia" w:cstheme="minorBidi"/>
          <w:b w:val="0"/>
          <w:sz w:val="24"/>
          <w:szCs w:val="24"/>
        </w:rPr>
        <w:t>|     |---- alumnos.txt</w:t>
      </w:r>
    </w:p>
    <w:p w14:paraId="14A0C10E" w14:textId="77777777" w:rsidR="001423E3" w:rsidRPr="001423E3" w:rsidRDefault="001423E3" w:rsidP="00B04C21">
      <w:pPr>
        <w:pStyle w:val="Ttulo2"/>
        <w:rPr>
          <w:rFonts w:eastAsiaTheme="minorEastAsia" w:cstheme="minorBidi"/>
          <w:b w:val="0"/>
          <w:sz w:val="24"/>
          <w:szCs w:val="24"/>
        </w:rPr>
      </w:pPr>
      <w:r w:rsidRPr="001423E3">
        <w:rPr>
          <w:rFonts w:eastAsiaTheme="minorEastAsia" w:cstheme="minorBidi"/>
          <w:b w:val="0"/>
          <w:sz w:val="24"/>
          <w:szCs w:val="24"/>
        </w:rPr>
        <w:t>|     |---- libros.txt</w:t>
      </w:r>
    </w:p>
    <w:p w14:paraId="761AFE50" w14:textId="77777777" w:rsidR="001423E3" w:rsidRPr="001423E3" w:rsidRDefault="001423E3" w:rsidP="00B04C21">
      <w:pPr>
        <w:pStyle w:val="Ttulo2"/>
        <w:rPr>
          <w:rFonts w:eastAsiaTheme="minorEastAsia" w:cstheme="minorBidi"/>
          <w:b w:val="0"/>
          <w:sz w:val="24"/>
          <w:szCs w:val="24"/>
        </w:rPr>
      </w:pPr>
      <w:r w:rsidRPr="001423E3">
        <w:rPr>
          <w:rFonts w:eastAsiaTheme="minorEastAsia" w:cstheme="minorBidi"/>
          <w:b w:val="0"/>
          <w:sz w:val="24"/>
          <w:szCs w:val="24"/>
        </w:rPr>
        <w:t>|     |---- cursos.txt</w:t>
      </w:r>
    </w:p>
    <w:p w14:paraId="049B472A" w14:textId="77777777" w:rsidR="001423E3" w:rsidRPr="001423E3" w:rsidRDefault="001423E3" w:rsidP="00B04C21">
      <w:pPr>
        <w:pStyle w:val="Ttulo2"/>
        <w:rPr>
          <w:rFonts w:eastAsiaTheme="minorEastAsia" w:cstheme="minorBidi"/>
          <w:b w:val="0"/>
          <w:sz w:val="24"/>
          <w:szCs w:val="24"/>
        </w:rPr>
      </w:pPr>
      <w:r w:rsidRPr="001423E3">
        <w:rPr>
          <w:rFonts w:eastAsiaTheme="minorEastAsia" w:cstheme="minorBidi"/>
          <w:b w:val="0"/>
          <w:sz w:val="24"/>
          <w:szCs w:val="24"/>
        </w:rPr>
        <w:t>|     |---- materias.txt</w:t>
      </w:r>
    </w:p>
    <w:p w14:paraId="5405D2B9" w14:textId="77777777" w:rsidR="001423E3" w:rsidRPr="001423E3" w:rsidRDefault="001423E3" w:rsidP="00B04C21">
      <w:pPr>
        <w:pStyle w:val="Ttulo2"/>
        <w:rPr>
          <w:rFonts w:eastAsiaTheme="minorEastAsia" w:cstheme="minorBidi"/>
          <w:b w:val="0"/>
          <w:sz w:val="24"/>
          <w:szCs w:val="24"/>
        </w:rPr>
      </w:pPr>
      <w:r w:rsidRPr="001423E3">
        <w:rPr>
          <w:rFonts w:eastAsiaTheme="minorEastAsia" w:cstheme="minorBidi"/>
          <w:b w:val="0"/>
          <w:sz w:val="24"/>
          <w:szCs w:val="24"/>
        </w:rPr>
        <w:t>|     |---- prestamos.txt</w:t>
      </w:r>
    </w:p>
    <w:p w14:paraId="7E71F372" w14:textId="77777777" w:rsidR="001423E3" w:rsidRPr="001423E3" w:rsidRDefault="001423E3" w:rsidP="00B04C21">
      <w:pPr>
        <w:pStyle w:val="Ttulo2"/>
        <w:rPr>
          <w:rFonts w:eastAsiaTheme="minorEastAsia" w:cstheme="minorBidi"/>
          <w:b w:val="0"/>
          <w:sz w:val="24"/>
          <w:szCs w:val="24"/>
        </w:rPr>
      </w:pPr>
      <w:r w:rsidRPr="001423E3">
        <w:rPr>
          <w:rFonts w:eastAsiaTheme="minorEastAsia" w:cstheme="minorBidi"/>
          <w:b w:val="0"/>
          <w:sz w:val="24"/>
          <w:szCs w:val="24"/>
        </w:rPr>
        <w:t>|</w:t>
      </w:r>
    </w:p>
    <w:p w14:paraId="7495605C" w14:textId="77777777" w:rsidR="001423E3" w:rsidRPr="001423E3" w:rsidRDefault="001423E3" w:rsidP="00B04C21">
      <w:pPr>
        <w:pStyle w:val="Ttulo2"/>
        <w:rPr>
          <w:rFonts w:eastAsiaTheme="minorEastAsia" w:cstheme="minorBidi"/>
          <w:b w:val="0"/>
          <w:sz w:val="24"/>
          <w:szCs w:val="24"/>
        </w:rPr>
      </w:pPr>
      <w:r w:rsidRPr="001423E3">
        <w:rPr>
          <w:rFonts w:eastAsiaTheme="minorEastAsia" w:cstheme="minorBidi"/>
          <w:b w:val="0"/>
          <w:sz w:val="24"/>
          <w:szCs w:val="24"/>
        </w:rPr>
        <w:t>|---- funciones/</w:t>
      </w:r>
    </w:p>
    <w:p w14:paraId="219EA4AE" w14:textId="77777777" w:rsidR="001423E3" w:rsidRPr="001423E3" w:rsidRDefault="001423E3" w:rsidP="00B04C21">
      <w:pPr>
        <w:pStyle w:val="Ttulo2"/>
        <w:rPr>
          <w:rFonts w:eastAsiaTheme="minorEastAsia" w:cstheme="minorBidi"/>
          <w:b w:val="0"/>
          <w:sz w:val="24"/>
          <w:szCs w:val="24"/>
        </w:rPr>
      </w:pPr>
      <w:r w:rsidRPr="001423E3">
        <w:rPr>
          <w:rFonts w:eastAsiaTheme="minorEastAsia" w:cstheme="minorBidi"/>
          <w:b w:val="0"/>
          <w:sz w:val="24"/>
          <w:szCs w:val="24"/>
        </w:rPr>
        <w:t>|     |---- carga_datos.py</w:t>
      </w:r>
    </w:p>
    <w:p w14:paraId="5E207968" w14:textId="77777777" w:rsidR="001423E3" w:rsidRPr="001423E3" w:rsidRDefault="001423E3" w:rsidP="00B04C21">
      <w:pPr>
        <w:pStyle w:val="Ttulo2"/>
        <w:rPr>
          <w:rFonts w:eastAsiaTheme="minorEastAsia" w:cstheme="minorBidi"/>
          <w:b w:val="0"/>
          <w:sz w:val="24"/>
          <w:szCs w:val="24"/>
        </w:rPr>
      </w:pPr>
      <w:r w:rsidRPr="001423E3">
        <w:rPr>
          <w:rFonts w:eastAsiaTheme="minorEastAsia" w:cstheme="minorBidi"/>
          <w:b w:val="0"/>
          <w:sz w:val="24"/>
          <w:szCs w:val="24"/>
        </w:rPr>
        <w:t>|     |---- gestion_alumnos.py</w:t>
      </w:r>
    </w:p>
    <w:p w14:paraId="1EDE6E97" w14:textId="77777777" w:rsidR="001423E3" w:rsidRPr="001423E3" w:rsidRDefault="001423E3" w:rsidP="00B04C21">
      <w:pPr>
        <w:pStyle w:val="Ttulo2"/>
        <w:rPr>
          <w:rFonts w:eastAsiaTheme="minorEastAsia" w:cstheme="minorBidi"/>
          <w:b w:val="0"/>
          <w:sz w:val="24"/>
          <w:szCs w:val="24"/>
        </w:rPr>
      </w:pPr>
      <w:r w:rsidRPr="001423E3">
        <w:rPr>
          <w:rFonts w:eastAsiaTheme="minorEastAsia" w:cstheme="minorBidi"/>
          <w:b w:val="0"/>
          <w:sz w:val="24"/>
          <w:szCs w:val="24"/>
        </w:rPr>
        <w:t>|     |---- gestion_libros.py</w:t>
      </w:r>
    </w:p>
    <w:p w14:paraId="5645483B" w14:textId="77777777" w:rsidR="001423E3" w:rsidRPr="001423E3" w:rsidRDefault="001423E3" w:rsidP="00B04C21">
      <w:pPr>
        <w:pStyle w:val="Ttulo2"/>
        <w:rPr>
          <w:rFonts w:eastAsiaTheme="minorEastAsia" w:cstheme="minorBidi"/>
          <w:b w:val="0"/>
          <w:sz w:val="24"/>
          <w:szCs w:val="24"/>
        </w:rPr>
      </w:pPr>
      <w:r w:rsidRPr="001423E3">
        <w:rPr>
          <w:rFonts w:eastAsiaTheme="minorEastAsia" w:cstheme="minorBidi"/>
          <w:b w:val="0"/>
          <w:sz w:val="24"/>
          <w:szCs w:val="24"/>
        </w:rPr>
        <w:t>|     |---- gestion_prestamos.py</w:t>
      </w:r>
    </w:p>
    <w:p w14:paraId="3AF0F42C" w14:textId="77777777" w:rsidR="001423E3" w:rsidRPr="001423E3" w:rsidRDefault="001423E3" w:rsidP="00B04C21">
      <w:pPr>
        <w:pStyle w:val="Ttulo2"/>
        <w:rPr>
          <w:rFonts w:eastAsiaTheme="minorEastAsia" w:cstheme="minorBidi"/>
          <w:b w:val="0"/>
          <w:sz w:val="24"/>
          <w:szCs w:val="24"/>
        </w:rPr>
      </w:pPr>
      <w:r w:rsidRPr="001423E3">
        <w:rPr>
          <w:rFonts w:eastAsiaTheme="minorEastAsia" w:cstheme="minorBidi"/>
          <w:b w:val="0"/>
          <w:sz w:val="24"/>
          <w:szCs w:val="24"/>
        </w:rPr>
        <w:t>|     |---- listados.py</w:t>
      </w:r>
    </w:p>
    <w:p w14:paraId="48D415AC" w14:textId="77777777" w:rsidR="001423E3" w:rsidRPr="001423E3" w:rsidRDefault="001423E3" w:rsidP="00B04C21">
      <w:pPr>
        <w:pStyle w:val="Ttulo2"/>
        <w:rPr>
          <w:rFonts w:eastAsiaTheme="minorEastAsia" w:cstheme="minorBidi"/>
          <w:b w:val="0"/>
          <w:sz w:val="24"/>
          <w:szCs w:val="24"/>
        </w:rPr>
      </w:pPr>
      <w:r w:rsidRPr="001423E3">
        <w:rPr>
          <w:rFonts w:eastAsiaTheme="minorEastAsia" w:cstheme="minorBidi"/>
          <w:b w:val="0"/>
          <w:sz w:val="24"/>
          <w:szCs w:val="24"/>
        </w:rPr>
        <w:t>|     |---- exportacion.py</w:t>
      </w:r>
    </w:p>
    <w:p w14:paraId="0B505196" w14:textId="77777777" w:rsidR="001423E3" w:rsidRPr="001423E3" w:rsidRDefault="001423E3" w:rsidP="00B04C21">
      <w:pPr>
        <w:pStyle w:val="Ttulo2"/>
        <w:rPr>
          <w:rFonts w:eastAsiaTheme="minorEastAsia" w:cstheme="minorBidi"/>
          <w:b w:val="0"/>
          <w:sz w:val="24"/>
          <w:szCs w:val="24"/>
        </w:rPr>
      </w:pPr>
      <w:r w:rsidRPr="001423E3">
        <w:rPr>
          <w:rFonts w:eastAsiaTheme="minorEastAsia" w:cstheme="minorBidi"/>
          <w:b w:val="0"/>
          <w:sz w:val="24"/>
          <w:szCs w:val="24"/>
        </w:rPr>
        <w:t>|</w:t>
      </w:r>
    </w:p>
    <w:p w14:paraId="2356A2C3" w14:textId="77777777" w:rsidR="001423E3" w:rsidRPr="001423E3" w:rsidRDefault="001423E3" w:rsidP="00B04C21">
      <w:pPr>
        <w:pStyle w:val="Ttulo2"/>
        <w:rPr>
          <w:rFonts w:eastAsiaTheme="minorEastAsia" w:cstheme="minorBidi" w:hint="eastAsia"/>
          <w:b w:val="0"/>
          <w:sz w:val="24"/>
          <w:szCs w:val="24"/>
        </w:rPr>
      </w:pPr>
      <w:r w:rsidRPr="001423E3">
        <w:rPr>
          <w:rFonts w:eastAsiaTheme="minorEastAsia" w:cstheme="minorBidi" w:hint="eastAsia"/>
          <w:b w:val="0"/>
          <w:sz w:val="24"/>
          <w:szCs w:val="24"/>
        </w:rPr>
        <w:lastRenderedPageBreak/>
        <w:t>└</w:t>
      </w:r>
      <w:r w:rsidRPr="001423E3">
        <w:rPr>
          <w:rFonts w:eastAsiaTheme="minorEastAsia" w:cstheme="minorBidi" w:hint="eastAsia"/>
          <w:b w:val="0"/>
          <w:sz w:val="24"/>
          <w:szCs w:val="24"/>
        </w:rPr>
        <w:t>---- programa/</w:t>
      </w:r>
    </w:p>
    <w:p w14:paraId="20210EC6" w14:textId="4DAEE051" w:rsidR="001423E3" w:rsidRDefault="001423E3" w:rsidP="00B04C21">
      <w:pPr>
        <w:pStyle w:val="Ttulo2"/>
        <w:rPr>
          <w:rFonts w:eastAsiaTheme="minorEastAsia" w:cstheme="minorBidi"/>
          <w:b w:val="0"/>
          <w:sz w:val="24"/>
          <w:szCs w:val="24"/>
        </w:rPr>
      </w:pPr>
      <w:r w:rsidRPr="001423E3">
        <w:rPr>
          <w:rFonts w:eastAsiaTheme="minorEastAsia" w:cstheme="minorBidi"/>
          <w:b w:val="0"/>
          <w:sz w:val="24"/>
          <w:szCs w:val="24"/>
        </w:rPr>
        <w:t xml:space="preserve">      |---- app.py   (o main.py)</w:t>
      </w:r>
    </w:p>
    <w:p w14:paraId="430D6627" w14:textId="704848E3" w:rsidR="00937301" w:rsidRPr="00253E43" w:rsidRDefault="00937301" w:rsidP="001423E3">
      <w:pPr>
        <w:pStyle w:val="Ttulo2"/>
      </w:pPr>
      <w:r w:rsidRPr="00253E43">
        <w:t>Diseño de procedimientos especiales</w:t>
      </w:r>
      <w:bookmarkEnd w:id="120"/>
      <w:bookmarkEnd w:id="121"/>
      <w:bookmarkEnd w:id="122"/>
    </w:p>
    <w:p w14:paraId="7414CBD8" w14:textId="69010B6B" w:rsidR="0021469D" w:rsidRDefault="0021469D" w:rsidP="0021469D">
      <w:pPr>
        <w:pStyle w:val="Ttulo3"/>
      </w:pPr>
      <w:bookmarkStart w:id="123" w:name="_Toc49341833"/>
      <w:bookmarkStart w:id="124" w:name="_Toc170148360"/>
      <w:bookmarkStart w:id="125" w:name="_Toc170148675"/>
      <w:r w:rsidRPr="00253E43">
        <w:t>Configuración de la aplicación.</w:t>
      </w:r>
      <w:bookmarkEnd w:id="123"/>
      <w:bookmarkEnd w:id="124"/>
      <w:bookmarkEnd w:id="125"/>
    </w:p>
    <w:p w14:paraId="6DA091C9" w14:textId="77777777" w:rsidR="00A60EAB" w:rsidRDefault="00A60EAB" w:rsidP="003305C7">
      <w:pPr>
        <w:rPr>
          <w:color w:val="FF0000"/>
        </w:rPr>
      </w:pPr>
    </w:p>
    <w:p w14:paraId="2B2E12D6" w14:textId="718537D9" w:rsidR="00A60EAB" w:rsidRDefault="00A60EAB" w:rsidP="003305C7">
      <w:pPr>
        <w:rPr>
          <w:color w:val="FF0000"/>
        </w:rPr>
      </w:pPr>
      <w:r>
        <w:rPr>
          <w:color w:val="FF0000"/>
        </w:rPr>
        <w:t>Me quedo aquí.</w:t>
      </w:r>
    </w:p>
    <w:p w14:paraId="7E48413C" w14:textId="77777777" w:rsidR="00A60EAB" w:rsidRDefault="00A60EAB" w:rsidP="003305C7">
      <w:pPr>
        <w:rPr>
          <w:color w:val="FF0000"/>
        </w:rPr>
      </w:pPr>
    </w:p>
    <w:p w14:paraId="2D89CD9B" w14:textId="219578CE" w:rsidR="003305C7" w:rsidRDefault="003305C7" w:rsidP="003305C7">
      <w:pPr>
        <w:rPr>
          <w:color w:val="FF0000"/>
        </w:rPr>
      </w:pPr>
      <w:r>
        <w:rPr>
          <w:color w:val="FF0000"/>
        </w:rPr>
        <w:t>Rellenar</w:t>
      </w:r>
      <w:r w:rsidR="00C81B6F">
        <w:rPr>
          <w:color w:val="FF0000"/>
        </w:rPr>
        <w:t>.</w:t>
      </w:r>
    </w:p>
    <w:p w14:paraId="47F8E677" w14:textId="69B8C6BC" w:rsidR="00C81B6F" w:rsidRDefault="00C81B6F" w:rsidP="003305C7">
      <w:pPr>
        <w:rPr>
          <w:color w:val="FF0000"/>
        </w:rPr>
      </w:pPr>
      <w:r>
        <w:rPr>
          <w:color w:val="FF0000"/>
        </w:rPr>
        <w:t>Cómo se va a configurar. ¿Necesito clave de entrada?</w:t>
      </w:r>
    </w:p>
    <w:p w14:paraId="1C114CA9" w14:textId="688271AA" w:rsidR="00C81B6F" w:rsidRDefault="00C81B6F" w:rsidP="003305C7">
      <w:pPr>
        <w:rPr>
          <w:color w:val="FF0000"/>
        </w:rPr>
      </w:pPr>
      <w:r>
        <w:rPr>
          <w:color w:val="FF0000"/>
        </w:rPr>
        <w:t xml:space="preserve">¿Dónde va a estar la información? Decidir si va a estar en un fichero, o una bbdd o le pido al usuario cada vez q se conecte. </w:t>
      </w:r>
    </w:p>
    <w:p w14:paraId="4F42172D" w14:textId="60B1AFA4" w:rsidR="00C81B6F" w:rsidRDefault="00C81B6F" w:rsidP="003305C7">
      <w:pPr>
        <w:rPr>
          <w:color w:val="FF0000"/>
        </w:rPr>
      </w:pPr>
      <w:r>
        <w:rPr>
          <w:color w:val="FF0000"/>
        </w:rPr>
        <w:t xml:space="preserve">Fichero, que estructura tiene los que vamos a usar nosotros. La estructura la tenemos más abajo, de Delphos. </w:t>
      </w:r>
    </w:p>
    <w:p w14:paraId="79F5B38B" w14:textId="400A9C5B" w:rsidR="00C81B6F" w:rsidRDefault="00C81B6F" w:rsidP="003305C7">
      <w:pPr>
        <w:rPr>
          <w:color w:val="FF0000"/>
        </w:rPr>
      </w:pPr>
      <w:r>
        <w:rPr>
          <w:color w:val="FF0000"/>
        </w:rPr>
        <w:t>Tengo una cabecera y hacer un análisis de los datos que voy a necesitar para mi aplicación. Voy a utilizar por ejemplo Alumno campo, campo. Y saber que voy a utilizar.</w:t>
      </w:r>
    </w:p>
    <w:p w14:paraId="63CDD031" w14:textId="77777777" w:rsidR="00C81B6F" w:rsidRPr="003305C7" w:rsidRDefault="00C81B6F" w:rsidP="003305C7">
      <w:pPr>
        <w:rPr>
          <w:color w:val="FF0000"/>
        </w:rPr>
      </w:pPr>
    </w:p>
    <w:p w14:paraId="681FF869" w14:textId="77777777" w:rsidR="003305C7" w:rsidRPr="003305C7" w:rsidRDefault="003305C7" w:rsidP="003305C7"/>
    <w:p w14:paraId="33560BAD" w14:textId="77777777" w:rsidR="00B72C2F" w:rsidRPr="00253E43" w:rsidRDefault="00B72C2F" w:rsidP="00B72C2F">
      <w:pPr>
        <w:pStyle w:val="Ttulo3"/>
      </w:pPr>
      <w:bookmarkStart w:id="126" w:name="_Toc49341834"/>
      <w:bookmarkStart w:id="127" w:name="_Toc170148361"/>
      <w:bookmarkStart w:id="128" w:name="_Toc170148676"/>
      <w:r>
        <w:t>Estructura del fichero de datos</w:t>
      </w:r>
      <w:bookmarkEnd w:id="126"/>
      <w:bookmarkEnd w:id="127"/>
      <w:bookmarkEnd w:id="128"/>
    </w:p>
    <w:p w14:paraId="1AA177A5" w14:textId="77777777" w:rsidR="003305C7" w:rsidRPr="003305C7" w:rsidRDefault="003305C7" w:rsidP="003305C7">
      <w:pPr>
        <w:rPr>
          <w:color w:val="FF0000"/>
        </w:rPr>
      </w:pPr>
      <w:r>
        <w:rPr>
          <w:color w:val="FF0000"/>
        </w:rPr>
        <w:t>Rellenar</w:t>
      </w:r>
    </w:p>
    <w:p w14:paraId="6E7FEF86" w14:textId="77777777" w:rsidR="00D3715A" w:rsidRDefault="00D3715A" w:rsidP="006D5402"/>
    <w:p w14:paraId="3D14CB1C" w14:textId="704AB716" w:rsidR="00F57AA5" w:rsidRDefault="00F57AA5" w:rsidP="00F57AA5">
      <w:pPr>
        <w:pStyle w:val="Ttulo2"/>
      </w:pPr>
      <w:bookmarkStart w:id="129" w:name="_Toc49341838"/>
      <w:bookmarkStart w:id="130" w:name="_Toc170148362"/>
      <w:bookmarkStart w:id="131" w:name="_Toc170148677"/>
      <w:r w:rsidRPr="00253E43">
        <w:t>Diseño de la estructura de clases y librerías (diagrama de clases)</w:t>
      </w:r>
      <w:bookmarkEnd w:id="129"/>
      <w:bookmarkEnd w:id="130"/>
      <w:bookmarkEnd w:id="131"/>
    </w:p>
    <w:p w14:paraId="377161E5" w14:textId="7877F247" w:rsidR="003305C7" w:rsidRDefault="00C81B6F" w:rsidP="003305C7">
      <w:pPr>
        <w:rPr>
          <w:color w:val="FF0000"/>
        </w:rPr>
      </w:pPr>
      <w:r>
        <w:rPr>
          <w:color w:val="FF0000"/>
        </w:rPr>
        <w:t>Rellenar.</w:t>
      </w:r>
    </w:p>
    <w:p w14:paraId="27595B62" w14:textId="5D1556FF" w:rsidR="00C81B6F" w:rsidRDefault="00C81B6F" w:rsidP="003305C7">
      <w:pPr>
        <w:rPr>
          <w:color w:val="FF0000"/>
        </w:rPr>
      </w:pPr>
      <w:r>
        <w:rPr>
          <w:color w:val="FF0000"/>
        </w:rPr>
        <w:t>Hacer diagrama de toda la aplicación.</w:t>
      </w:r>
    </w:p>
    <w:p w14:paraId="1447190F" w14:textId="200D2435" w:rsidR="00C81B6F" w:rsidRPr="003305C7" w:rsidRDefault="00C81B6F" w:rsidP="003305C7">
      <w:pPr>
        <w:rPr>
          <w:color w:val="FF0000"/>
        </w:rPr>
      </w:pPr>
      <w:r>
        <w:rPr>
          <w:color w:val="FF0000"/>
        </w:rPr>
        <w:t xml:space="preserve">Habrá diagrama de app, de menú. Todas las clases que yo necesito para gestionar mi aplicación. </w:t>
      </w:r>
    </w:p>
    <w:p w14:paraId="7D5EC325" w14:textId="77777777" w:rsidR="003305C7" w:rsidRPr="003305C7" w:rsidRDefault="003305C7" w:rsidP="003305C7"/>
    <w:p w14:paraId="7E244DDE" w14:textId="77777777" w:rsidR="00937301" w:rsidRPr="00253E43" w:rsidRDefault="00937301" w:rsidP="00312CEF">
      <w:pPr>
        <w:pStyle w:val="Ttulo2"/>
      </w:pPr>
      <w:bookmarkStart w:id="132" w:name="_Toc49341839"/>
      <w:bookmarkStart w:id="133" w:name="_Toc170148363"/>
      <w:bookmarkStart w:id="134" w:name="_Toc170148678"/>
      <w:r w:rsidRPr="00253E43">
        <w:t>Diseño de la interfaz gráfica</w:t>
      </w:r>
      <w:bookmarkEnd w:id="132"/>
      <w:bookmarkEnd w:id="133"/>
      <w:bookmarkEnd w:id="134"/>
    </w:p>
    <w:p w14:paraId="51CC3CCD" w14:textId="77777777" w:rsidR="007B2A1C" w:rsidRDefault="00300607" w:rsidP="00300607">
      <w:pPr>
        <w:pStyle w:val="Ttulo3"/>
      </w:pPr>
      <w:bookmarkStart w:id="135" w:name="_Toc49341840"/>
      <w:bookmarkStart w:id="136" w:name="_Toc170148364"/>
      <w:bookmarkStart w:id="137" w:name="_Toc170148679"/>
      <w:r w:rsidRPr="00253E43">
        <w:t>Diseño de movimiento de ventanas</w:t>
      </w:r>
      <w:bookmarkEnd w:id="135"/>
      <w:bookmarkEnd w:id="136"/>
      <w:bookmarkEnd w:id="137"/>
    </w:p>
    <w:p w14:paraId="234567C1" w14:textId="278AF798" w:rsidR="00CD2B6C" w:rsidRDefault="00CD2B6C" w:rsidP="00CD2B6C">
      <w:r>
        <w:tab/>
        <w:t>El diseñ</w:t>
      </w:r>
      <w:r w:rsidR="00CE2CEA">
        <w:t>o</w:t>
      </w:r>
      <w:r>
        <w:t xml:space="preserve"> se ha pensado en </w:t>
      </w:r>
      <w:r w:rsidR="00CE2CEA">
        <w:t>facilitar</w:t>
      </w:r>
      <w:r>
        <w:t xml:space="preserve"> el trabajo de los dos tipos de usuarios teniendo en cuenta un nivel bajo de conocimientos de informática. En este caso se recomiendan recorridos lineales y guiados para evitar los errores.  Toda ventana permitirá la vuelta atrás del proceso para ayudar al usuario.</w:t>
      </w:r>
    </w:p>
    <w:p w14:paraId="19495398" w14:textId="6D6CE8DB" w:rsidR="003305C7" w:rsidRPr="003305C7" w:rsidRDefault="003305C7" w:rsidP="00CD2B6C">
      <w:pPr>
        <w:rPr>
          <w:color w:val="FF0000"/>
        </w:rPr>
      </w:pPr>
      <w:r w:rsidRPr="003305C7">
        <w:rPr>
          <w:color w:val="FF0000"/>
        </w:rPr>
        <w:t>Rellenar con un gráfico de ventanas</w:t>
      </w:r>
    </w:p>
    <w:p w14:paraId="7244C7E8" w14:textId="6BDBFEB1" w:rsidR="00952F94" w:rsidRDefault="00952F94" w:rsidP="00C21072"/>
    <w:p w14:paraId="170B56B1" w14:textId="77777777" w:rsidR="00300607" w:rsidRPr="00253E43" w:rsidRDefault="00300607" w:rsidP="00300607">
      <w:pPr>
        <w:pStyle w:val="Ttulo3"/>
      </w:pPr>
      <w:bookmarkStart w:id="138" w:name="_Toc49341841"/>
      <w:bookmarkStart w:id="139" w:name="_Toc170148365"/>
      <w:bookmarkStart w:id="140" w:name="_Toc170148680"/>
      <w:r w:rsidRPr="00253E43">
        <w:lastRenderedPageBreak/>
        <w:t>Diseño de las ventanas</w:t>
      </w:r>
      <w:bookmarkEnd w:id="138"/>
      <w:bookmarkEnd w:id="139"/>
      <w:bookmarkEnd w:id="140"/>
    </w:p>
    <w:p w14:paraId="489050B2" w14:textId="50B6FF79" w:rsidR="00CB2B2D" w:rsidRDefault="00CB2B2D" w:rsidP="00CB2B2D">
      <w:pPr>
        <w:pStyle w:val="Ttulo4"/>
      </w:pPr>
      <w:bookmarkStart w:id="141" w:name="_Toc49341843"/>
      <w:bookmarkStart w:id="142" w:name="_Toc170148366"/>
      <w:r>
        <w:t xml:space="preserve">Ventana </w:t>
      </w:r>
      <w:bookmarkEnd w:id="141"/>
      <w:r w:rsidR="00C21072">
        <w:t>uno ejemplo</w:t>
      </w:r>
      <w:bookmarkEnd w:id="142"/>
    </w:p>
    <w:p w14:paraId="0CEC4B73" w14:textId="66C36A4B" w:rsidR="006F6EC1" w:rsidRDefault="006F6EC1" w:rsidP="003305C7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62100814" wp14:editId="1C12E2C0">
                <wp:simplePos x="0" y="0"/>
                <wp:positionH relativeFrom="column">
                  <wp:posOffset>635</wp:posOffset>
                </wp:positionH>
                <wp:positionV relativeFrom="paragraph">
                  <wp:posOffset>1957070</wp:posOffset>
                </wp:positionV>
                <wp:extent cx="305943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94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996FD5" w14:textId="3922C110" w:rsidR="004E75F7" w:rsidRPr="00016287" w:rsidRDefault="004E75F7" w:rsidP="006F6EC1">
                            <w:pPr>
                              <w:pStyle w:val="Descripcin"/>
                              <w:rPr>
                                <w:sz w:val="24"/>
                                <w:szCs w:val="24"/>
                              </w:rPr>
                            </w:pPr>
                            <w:bookmarkStart w:id="143" w:name="_Toc170148243"/>
                            <w:r>
                              <w:t xml:space="preserve">Ilustración </w:t>
                            </w:r>
                            <w:r w:rsidR="003305C7">
                              <w:rPr>
                                <w:noProof/>
                              </w:rPr>
                              <w:t>1</w:t>
                            </w:r>
                            <w:r>
                              <w:t xml:space="preserve"> - Ventana </w:t>
                            </w:r>
                            <w:bookmarkEnd w:id="143"/>
                            <w:r w:rsidR="003305C7">
                              <w:t>ejemplo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00814" id="Cuadro de texto 27" o:spid="_x0000_s1029" type="#_x0000_t202" style="position:absolute;left:0;text-align:left;margin-left:.05pt;margin-top:154.1pt;width:240.9pt;height:.05pt;z-index:-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" stroked="f">
                <v:textbox style="mso-fit-shape-to-text:t" inset="0,0,0,0">
                  <w:txbxContent>
                    <w:p w14:paraId="44996FD5" w14:textId="3922C110" w:rsidR="004E75F7" w:rsidRPr="00016287" w:rsidRDefault="004E75F7" w:rsidP="006F6EC1">
                      <w:pPr>
                        <w:pStyle w:val="Descripcin"/>
                        <w:rPr>
                          <w:sz w:val="24"/>
                          <w:szCs w:val="24"/>
                        </w:rPr>
                      </w:pPr>
                      <w:bookmarkStart w:id="144" w:name="_Toc170148243"/>
                      <w:r>
                        <w:t xml:space="preserve">Ilustración </w:t>
                      </w:r>
                      <w:r w:rsidR="003305C7">
                        <w:rPr>
                          <w:noProof/>
                        </w:rPr>
                        <w:t>1</w:t>
                      </w:r>
                      <w:r>
                        <w:t xml:space="preserve"> - Ventana </w:t>
                      </w:r>
                      <w:bookmarkEnd w:id="144"/>
                      <w:r w:rsidR="003305C7">
                        <w:t>ejemplo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CB2B2D">
        <w:rPr>
          <w:noProof/>
          <w:lang w:eastAsia="es-ES"/>
        </w:rPr>
        <w:drawing>
          <wp:anchor distT="0" distB="0" distL="114300" distR="114300" simplePos="0" relativeHeight="251670528" behindDoc="1" locked="0" layoutInCell="1" allowOverlap="1" wp14:anchorId="1B91A06A" wp14:editId="3CC3D2FB">
            <wp:simplePos x="0" y="0"/>
            <wp:positionH relativeFrom="column">
              <wp:posOffset>863</wp:posOffset>
            </wp:positionH>
            <wp:positionV relativeFrom="paragraph">
              <wp:posOffset>-1066</wp:posOffset>
            </wp:positionV>
            <wp:extent cx="3060000" cy="1901048"/>
            <wp:effectExtent l="0" t="0" r="7620" b="4445"/>
            <wp:wrapTight wrapText="bothSides">
              <wp:wrapPolygon edited="0">
                <wp:start x="0" y="0"/>
                <wp:lineTo x="0" y="21434"/>
                <wp:lineTo x="21519" y="21434"/>
                <wp:lineTo x="21519" y="0"/>
                <wp:lineTo x="0" y="0"/>
              </wp:wrapPolygon>
            </wp:wrapTight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000" cy="1901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ab/>
      </w:r>
      <w:r>
        <w:tab/>
      </w:r>
      <w:r w:rsidR="003305C7">
        <w:t>Descripción de la ventana y sus restricciones.</w:t>
      </w:r>
    </w:p>
    <w:p w14:paraId="601733F2" w14:textId="164E7497" w:rsidR="00312CEF" w:rsidRDefault="00312CEF" w:rsidP="006F6EC1">
      <w:pPr>
        <w:ind w:firstLine="720"/>
      </w:pPr>
    </w:p>
    <w:p w14:paraId="7530BB74" w14:textId="77777777" w:rsidR="0087537D" w:rsidRDefault="0087537D" w:rsidP="0087537D"/>
    <w:p w14:paraId="54217BA6" w14:textId="77777777" w:rsidR="00C81B6F" w:rsidRDefault="003305C7" w:rsidP="003C0648">
      <w:pPr>
        <w:rPr>
          <w:color w:val="FF0000"/>
        </w:rPr>
      </w:pPr>
      <w:r w:rsidRPr="003305C7">
        <w:rPr>
          <w:color w:val="FF0000"/>
        </w:rPr>
        <w:t>RELLENAR con todo lo que haga falta</w:t>
      </w:r>
      <w:r w:rsidR="005D324F">
        <w:rPr>
          <w:color w:val="FF0000"/>
        </w:rPr>
        <w:t xml:space="preserve"> para cada ventana</w:t>
      </w:r>
      <w:r w:rsidR="00C81B6F">
        <w:rPr>
          <w:color w:val="FF0000"/>
        </w:rPr>
        <w:t>.</w:t>
      </w:r>
    </w:p>
    <w:p w14:paraId="33E82248" w14:textId="0E23E0FA" w:rsidR="003C0648" w:rsidRPr="003305C7" w:rsidRDefault="00C81B6F" w:rsidP="003C0648">
      <w:pPr>
        <w:rPr>
          <w:rFonts w:asciiTheme="majorHAnsi" w:eastAsiaTheme="majorEastAsia" w:hAnsiTheme="majorHAnsi" w:cstheme="majorBidi"/>
          <w:color w:val="FF0000"/>
          <w:kern w:val="28"/>
        </w:rPr>
      </w:pPr>
      <w:r>
        <w:rPr>
          <w:color w:val="FF0000"/>
        </w:rPr>
        <w:t>Poner lo que necesito por CADA ventana. Menú principal, secundario, etc.</w:t>
      </w:r>
    </w:p>
    <w:sectPr w:rsidR="003C0648" w:rsidRPr="003305C7" w:rsidSect="0016695B">
      <w:headerReference w:type="default" r:id="rId35"/>
      <w:footerReference w:type="default" r:id="rId36"/>
      <w:pgSz w:w="11906" w:h="16838" w:code="9"/>
      <w:pgMar w:top="1291" w:right="936" w:bottom="720" w:left="936" w:header="0" w:footer="289" w:gutter="0"/>
      <w:pgNumType w:start="1"/>
      <w:cols w:space="720"/>
      <w:titlePg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519BF" w14:textId="77777777" w:rsidR="00B75C1E" w:rsidRDefault="00B75C1E" w:rsidP="00EF476A">
      <w:r>
        <w:separator/>
      </w:r>
    </w:p>
    <w:p w14:paraId="16B97713" w14:textId="77777777" w:rsidR="00B75C1E" w:rsidRDefault="00B75C1E" w:rsidP="00EF476A"/>
    <w:p w14:paraId="6419E0B4" w14:textId="77777777" w:rsidR="00B75C1E" w:rsidRDefault="00B75C1E" w:rsidP="00EF476A"/>
    <w:p w14:paraId="4FCE3A33" w14:textId="77777777" w:rsidR="00B75C1E" w:rsidRDefault="00B75C1E" w:rsidP="00EF476A"/>
  </w:endnote>
  <w:endnote w:type="continuationSeparator" w:id="0">
    <w:p w14:paraId="2A26CD08" w14:textId="77777777" w:rsidR="00B75C1E" w:rsidRDefault="00B75C1E" w:rsidP="00EF476A">
      <w:r>
        <w:continuationSeparator/>
      </w:r>
    </w:p>
    <w:p w14:paraId="2D94769C" w14:textId="77777777" w:rsidR="00B75C1E" w:rsidRDefault="00B75C1E" w:rsidP="00EF476A"/>
    <w:p w14:paraId="33971C2F" w14:textId="77777777" w:rsidR="00B75C1E" w:rsidRDefault="00B75C1E" w:rsidP="00EF476A"/>
    <w:p w14:paraId="472104ED" w14:textId="77777777" w:rsidR="00B75C1E" w:rsidRDefault="00B75C1E" w:rsidP="00EF476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B805D" w14:textId="77777777" w:rsidR="004E75F7" w:rsidRDefault="004E75F7" w:rsidP="0016695B">
    <w:pPr>
      <w:pStyle w:val="Piedepgina"/>
      <w:jc w:val="right"/>
      <w:rPr>
        <w:caps/>
        <w:color w:val="024F75" w:themeColor="accent1"/>
      </w:rPr>
    </w:pPr>
    <w:r>
      <w:rPr>
        <w:caps/>
        <w:color w:val="024F75" w:themeColor="accent1"/>
      </w:rPr>
      <w:fldChar w:fldCharType="begin"/>
    </w:r>
    <w:r>
      <w:rPr>
        <w:caps/>
        <w:color w:val="024F75" w:themeColor="accent1"/>
      </w:rPr>
      <w:instrText>PAGE   \* MERGEFORMAT</w:instrText>
    </w:r>
    <w:r>
      <w:rPr>
        <w:caps/>
        <w:color w:val="024F75" w:themeColor="accent1"/>
      </w:rPr>
      <w:fldChar w:fldCharType="separate"/>
    </w:r>
    <w:r w:rsidR="001358A2">
      <w:rPr>
        <w:caps/>
        <w:noProof/>
        <w:color w:val="024F75" w:themeColor="accent1"/>
      </w:rPr>
      <w:t>21</w:t>
    </w:r>
    <w:r>
      <w:rPr>
        <w:caps/>
        <w:color w:val="024F75" w:themeColor="accent1"/>
      </w:rPr>
      <w:fldChar w:fldCharType="end"/>
    </w:r>
  </w:p>
  <w:p w14:paraId="255866B3" w14:textId="77777777" w:rsidR="004E75F7" w:rsidRDefault="004E75F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DE312" w14:textId="77777777" w:rsidR="00B75C1E" w:rsidRDefault="00B75C1E" w:rsidP="00EF476A">
      <w:r>
        <w:separator/>
      </w:r>
    </w:p>
    <w:p w14:paraId="46BCE448" w14:textId="77777777" w:rsidR="00B75C1E" w:rsidRDefault="00B75C1E" w:rsidP="00EF476A"/>
    <w:p w14:paraId="578E8794" w14:textId="77777777" w:rsidR="00B75C1E" w:rsidRDefault="00B75C1E" w:rsidP="00EF476A"/>
    <w:p w14:paraId="11F42869" w14:textId="77777777" w:rsidR="00B75C1E" w:rsidRDefault="00B75C1E" w:rsidP="00EF476A"/>
  </w:footnote>
  <w:footnote w:type="continuationSeparator" w:id="0">
    <w:p w14:paraId="62E2F5C1" w14:textId="77777777" w:rsidR="00B75C1E" w:rsidRDefault="00B75C1E" w:rsidP="00EF476A">
      <w:r>
        <w:continuationSeparator/>
      </w:r>
    </w:p>
    <w:p w14:paraId="37FADBA2" w14:textId="77777777" w:rsidR="00B75C1E" w:rsidRDefault="00B75C1E" w:rsidP="00EF476A"/>
    <w:p w14:paraId="2DC8AC9F" w14:textId="77777777" w:rsidR="00B75C1E" w:rsidRDefault="00B75C1E" w:rsidP="00EF476A"/>
    <w:p w14:paraId="06931047" w14:textId="77777777" w:rsidR="00B75C1E" w:rsidRDefault="00B75C1E" w:rsidP="00EF476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781E7" w14:textId="77777777" w:rsidR="004E75F7" w:rsidRDefault="004E75F7">
    <w:pPr>
      <w:pStyle w:val="Encabezado"/>
    </w:pPr>
  </w:p>
  <w:p w14:paraId="28FF598E" w14:textId="77777777" w:rsidR="004E75F7" w:rsidRPr="0016695B" w:rsidRDefault="004E75F7">
    <w:pPr>
      <w:pStyle w:val="Encabezado"/>
      <w:rPr>
        <w:sz w:val="16"/>
        <w:szCs w:val="16"/>
      </w:rPr>
    </w:pPr>
  </w:p>
  <w:p w14:paraId="671B5FDF" w14:textId="77777777" w:rsidR="004E75F7" w:rsidRDefault="004E75F7">
    <w:pPr>
      <w:pStyle w:val="Encabezado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F53A66" wp14:editId="32CE357F">
              <wp:simplePos x="0" y="0"/>
              <wp:positionH relativeFrom="column">
                <wp:posOffset>26670</wp:posOffset>
              </wp:positionH>
              <wp:positionV relativeFrom="paragraph">
                <wp:posOffset>249915</wp:posOffset>
              </wp:positionV>
              <wp:extent cx="6383547" cy="0"/>
              <wp:effectExtent l="0" t="19050" r="36830" b="19050"/>
              <wp:wrapNone/>
              <wp:docPr id="88" name="Conector recto 8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83547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97A84A7" id="Conector recto 88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.1pt,19.7pt" to="504.75pt,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" strokecolor="#34aba2 [3209]" strokeweight="2.25pt"/>
          </w:pict>
        </mc:Fallback>
      </mc:AlternateContent>
    </w:r>
    <w:r>
      <w:t>César San Juan Pastor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2D63"/>
    <w:multiLevelType w:val="hybridMultilevel"/>
    <w:tmpl w:val="E28EF47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B075BD"/>
    <w:multiLevelType w:val="hybridMultilevel"/>
    <w:tmpl w:val="31DE7E7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C0572C"/>
    <w:multiLevelType w:val="hybridMultilevel"/>
    <w:tmpl w:val="8580F39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0031545"/>
    <w:multiLevelType w:val="hybridMultilevel"/>
    <w:tmpl w:val="3A9E44F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08734B4"/>
    <w:multiLevelType w:val="hybridMultilevel"/>
    <w:tmpl w:val="2D56C7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5F2157"/>
    <w:multiLevelType w:val="hybridMultilevel"/>
    <w:tmpl w:val="8C52AE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D2207E"/>
    <w:multiLevelType w:val="hybridMultilevel"/>
    <w:tmpl w:val="7F6A73A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9174A88"/>
    <w:multiLevelType w:val="hybridMultilevel"/>
    <w:tmpl w:val="A3DEF2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27462A"/>
    <w:multiLevelType w:val="hybridMultilevel"/>
    <w:tmpl w:val="D5AE26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E76D80"/>
    <w:multiLevelType w:val="hybridMultilevel"/>
    <w:tmpl w:val="4CAAA5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DC0F4F"/>
    <w:multiLevelType w:val="hybridMultilevel"/>
    <w:tmpl w:val="DBDE6A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4108BF"/>
    <w:multiLevelType w:val="hybridMultilevel"/>
    <w:tmpl w:val="720A6B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0E04D7"/>
    <w:multiLevelType w:val="hybridMultilevel"/>
    <w:tmpl w:val="AAA02F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306B18"/>
    <w:multiLevelType w:val="hybridMultilevel"/>
    <w:tmpl w:val="B02AD49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64800247">
    <w:abstractNumId w:val="12"/>
  </w:num>
  <w:num w:numId="2" w16cid:durableId="1848666731">
    <w:abstractNumId w:val="9"/>
  </w:num>
  <w:num w:numId="3" w16cid:durableId="556431196">
    <w:abstractNumId w:val="1"/>
  </w:num>
  <w:num w:numId="4" w16cid:durableId="1217467586">
    <w:abstractNumId w:val="7"/>
  </w:num>
  <w:num w:numId="5" w16cid:durableId="620041898">
    <w:abstractNumId w:val="5"/>
  </w:num>
  <w:num w:numId="6" w16cid:durableId="2026710683">
    <w:abstractNumId w:val="2"/>
  </w:num>
  <w:num w:numId="7" w16cid:durableId="1017121877">
    <w:abstractNumId w:val="11"/>
  </w:num>
  <w:num w:numId="8" w16cid:durableId="1962809096">
    <w:abstractNumId w:val="3"/>
  </w:num>
  <w:num w:numId="9" w16cid:durableId="19283992">
    <w:abstractNumId w:val="6"/>
  </w:num>
  <w:num w:numId="10" w16cid:durableId="1822650518">
    <w:abstractNumId w:val="10"/>
  </w:num>
  <w:num w:numId="11" w16cid:durableId="301691016">
    <w:abstractNumId w:val="8"/>
  </w:num>
  <w:num w:numId="12" w16cid:durableId="517739745">
    <w:abstractNumId w:val="13"/>
  </w:num>
  <w:num w:numId="13" w16cid:durableId="344672934">
    <w:abstractNumId w:val="0"/>
  </w:num>
  <w:num w:numId="14" w16cid:durableId="1212763014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594"/>
    <w:rsid w:val="00004C69"/>
    <w:rsid w:val="0001015E"/>
    <w:rsid w:val="00011637"/>
    <w:rsid w:val="0001278C"/>
    <w:rsid w:val="00020A4E"/>
    <w:rsid w:val="0002331C"/>
    <w:rsid w:val="0002482E"/>
    <w:rsid w:val="000345F7"/>
    <w:rsid w:val="00040C08"/>
    <w:rsid w:val="00044D1E"/>
    <w:rsid w:val="00050324"/>
    <w:rsid w:val="00051246"/>
    <w:rsid w:val="00051B5B"/>
    <w:rsid w:val="00051EEC"/>
    <w:rsid w:val="000579F8"/>
    <w:rsid w:val="000606F9"/>
    <w:rsid w:val="00061A1C"/>
    <w:rsid w:val="00065CC9"/>
    <w:rsid w:val="00071D9F"/>
    <w:rsid w:val="00072F02"/>
    <w:rsid w:val="00073D93"/>
    <w:rsid w:val="000747A0"/>
    <w:rsid w:val="00074F8F"/>
    <w:rsid w:val="00082050"/>
    <w:rsid w:val="00087190"/>
    <w:rsid w:val="00093795"/>
    <w:rsid w:val="000A0150"/>
    <w:rsid w:val="000A0DB7"/>
    <w:rsid w:val="000A4539"/>
    <w:rsid w:val="000A46AC"/>
    <w:rsid w:val="000A64F9"/>
    <w:rsid w:val="000C3799"/>
    <w:rsid w:val="000D19F8"/>
    <w:rsid w:val="000D3839"/>
    <w:rsid w:val="000D51A0"/>
    <w:rsid w:val="000E4326"/>
    <w:rsid w:val="000E4BD7"/>
    <w:rsid w:val="000E63C9"/>
    <w:rsid w:val="000F045D"/>
    <w:rsid w:val="001027C1"/>
    <w:rsid w:val="001066B1"/>
    <w:rsid w:val="001127E7"/>
    <w:rsid w:val="00113F08"/>
    <w:rsid w:val="00114943"/>
    <w:rsid w:val="00114C88"/>
    <w:rsid w:val="00115E54"/>
    <w:rsid w:val="00123348"/>
    <w:rsid w:val="00130E9D"/>
    <w:rsid w:val="001358A2"/>
    <w:rsid w:val="0014126C"/>
    <w:rsid w:val="001423E3"/>
    <w:rsid w:val="00145295"/>
    <w:rsid w:val="00150A6D"/>
    <w:rsid w:val="001528C8"/>
    <w:rsid w:val="00152F88"/>
    <w:rsid w:val="00162A36"/>
    <w:rsid w:val="00163444"/>
    <w:rsid w:val="00165A0E"/>
    <w:rsid w:val="0016695B"/>
    <w:rsid w:val="00166A6F"/>
    <w:rsid w:val="001673BC"/>
    <w:rsid w:val="001720B0"/>
    <w:rsid w:val="001732C1"/>
    <w:rsid w:val="00174C9B"/>
    <w:rsid w:val="00175473"/>
    <w:rsid w:val="00176C27"/>
    <w:rsid w:val="001815CB"/>
    <w:rsid w:val="00181AD3"/>
    <w:rsid w:val="00185B35"/>
    <w:rsid w:val="00191DA4"/>
    <w:rsid w:val="0019642A"/>
    <w:rsid w:val="001A0477"/>
    <w:rsid w:val="001A1C85"/>
    <w:rsid w:val="001A5075"/>
    <w:rsid w:val="001B05FA"/>
    <w:rsid w:val="001C054E"/>
    <w:rsid w:val="001C3588"/>
    <w:rsid w:val="001C46D8"/>
    <w:rsid w:val="001D4F65"/>
    <w:rsid w:val="001D7FA2"/>
    <w:rsid w:val="001E3EE3"/>
    <w:rsid w:val="001E52E8"/>
    <w:rsid w:val="001E5C34"/>
    <w:rsid w:val="001E7A51"/>
    <w:rsid w:val="001F2BC8"/>
    <w:rsid w:val="001F316D"/>
    <w:rsid w:val="001F5F6B"/>
    <w:rsid w:val="00203D89"/>
    <w:rsid w:val="00204C34"/>
    <w:rsid w:val="00205A56"/>
    <w:rsid w:val="00210817"/>
    <w:rsid w:val="00211BF4"/>
    <w:rsid w:val="00212434"/>
    <w:rsid w:val="0021469D"/>
    <w:rsid w:val="00216983"/>
    <w:rsid w:val="00220FDB"/>
    <w:rsid w:val="00225600"/>
    <w:rsid w:val="002368BB"/>
    <w:rsid w:val="00240A2D"/>
    <w:rsid w:val="002420CE"/>
    <w:rsid w:val="00243EBC"/>
    <w:rsid w:val="002462B5"/>
    <w:rsid w:val="00246A35"/>
    <w:rsid w:val="00246FB9"/>
    <w:rsid w:val="002505B9"/>
    <w:rsid w:val="00250B6D"/>
    <w:rsid w:val="00251422"/>
    <w:rsid w:val="00253E43"/>
    <w:rsid w:val="00253E8E"/>
    <w:rsid w:val="0025729A"/>
    <w:rsid w:val="00257337"/>
    <w:rsid w:val="002576A3"/>
    <w:rsid w:val="002617BC"/>
    <w:rsid w:val="00262D7B"/>
    <w:rsid w:val="0027070F"/>
    <w:rsid w:val="00271D1F"/>
    <w:rsid w:val="002726B7"/>
    <w:rsid w:val="00276F44"/>
    <w:rsid w:val="00284348"/>
    <w:rsid w:val="00284F4E"/>
    <w:rsid w:val="00285770"/>
    <w:rsid w:val="00286E8A"/>
    <w:rsid w:val="002904CB"/>
    <w:rsid w:val="00291175"/>
    <w:rsid w:val="002A25D6"/>
    <w:rsid w:val="002A3913"/>
    <w:rsid w:val="002B6B1C"/>
    <w:rsid w:val="002C36F8"/>
    <w:rsid w:val="002C4A47"/>
    <w:rsid w:val="002D26A7"/>
    <w:rsid w:val="002D2AA2"/>
    <w:rsid w:val="002D51C5"/>
    <w:rsid w:val="002D73F8"/>
    <w:rsid w:val="002D7A12"/>
    <w:rsid w:val="002E17C7"/>
    <w:rsid w:val="002E21C1"/>
    <w:rsid w:val="002E2F76"/>
    <w:rsid w:val="002E46E7"/>
    <w:rsid w:val="002E52FB"/>
    <w:rsid w:val="002E690D"/>
    <w:rsid w:val="002F1621"/>
    <w:rsid w:val="002F51F5"/>
    <w:rsid w:val="00300607"/>
    <w:rsid w:val="00306512"/>
    <w:rsid w:val="00307C8A"/>
    <w:rsid w:val="00312137"/>
    <w:rsid w:val="00312CEF"/>
    <w:rsid w:val="00315D61"/>
    <w:rsid w:val="00327121"/>
    <w:rsid w:val="003275BB"/>
    <w:rsid w:val="00330359"/>
    <w:rsid w:val="003305C7"/>
    <w:rsid w:val="00334AF2"/>
    <w:rsid w:val="00335656"/>
    <w:rsid w:val="0033762F"/>
    <w:rsid w:val="00337ABA"/>
    <w:rsid w:val="0034201D"/>
    <w:rsid w:val="00345EC4"/>
    <w:rsid w:val="00346827"/>
    <w:rsid w:val="00353595"/>
    <w:rsid w:val="0035707D"/>
    <w:rsid w:val="00360494"/>
    <w:rsid w:val="00364D49"/>
    <w:rsid w:val="00366C7E"/>
    <w:rsid w:val="0037151F"/>
    <w:rsid w:val="00377A79"/>
    <w:rsid w:val="0038037D"/>
    <w:rsid w:val="00384EA3"/>
    <w:rsid w:val="00387DB4"/>
    <w:rsid w:val="00391ED4"/>
    <w:rsid w:val="00392747"/>
    <w:rsid w:val="00394065"/>
    <w:rsid w:val="003958F0"/>
    <w:rsid w:val="003A29E9"/>
    <w:rsid w:val="003A39A1"/>
    <w:rsid w:val="003A54B3"/>
    <w:rsid w:val="003A6454"/>
    <w:rsid w:val="003A65E2"/>
    <w:rsid w:val="003B2453"/>
    <w:rsid w:val="003B6A88"/>
    <w:rsid w:val="003B7B9F"/>
    <w:rsid w:val="003C0648"/>
    <w:rsid w:val="003C2191"/>
    <w:rsid w:val="003C534A"/>
    <w:rsid w:val="003C536F"/>
    <w:rsid w:val="003D3863"/>
    <w:rsid w:val="003E4235"/>
    <w:rsid w:val="003E57BC"/>
    <w:rsid w:val="00403CCC"/>
    <w:rsid w:val="00406056"/>
    <w:rsid w:val="004110DE"/>
    <w:rsid w:val="00412A38"/>
    <w:rsid w:val="0041325D"/>
    <w:rsid w:val="00415032"/>
    <w:rsid w:val="004157A3"/>
    <w:rsid w:val="004202ED"/>
    <w:rsid w:val="00421C19"/>
    <w:rsid w:val="004226EF"/>
    <w:rsid w:val="00425A9B"/>
    <w:rsid w:val="004328C1"/>
    <w:rsid w:val="00433178"/>
    <w:rsid w:val="0043329E"/>
    <w:rsid w:val="004359EF"/>
    <w:rsid w:val="0044085A"/>
    <w:rsid w:val="00440D84"/>
    <w:rsid w:val="004466BD"/>
    <w:rsid w:val="00451142"/>
    <w:rsid w:val="0045553E"/>
    <w:rsid w:val="0046489B"/>
    <w:rsid w:val="004657CA"/>
    <w:rsid w:val="00467449"/>
    <w:rsid w:val="00474EEE"/>
    <w:rsid w:val="00475714"/>
    <w:rsid w:val="00475BED"/>
    <w:rsid w:val="00476087"/>
    <w:rsid w:val="00476E09"/>
    <w:rsid w:val="00484A9C"/>
    <w:rsid w:val="004905B8"/>
    <w:rsid w:val="00491677"/>
    <w:rsid w:val="00492B8B"/>
    <w:rsid w:val="0049590D"/>
    <w:rsid w:val="004A0B07"/>
    <w:rsid w:val="004A32E0"/>
    <w:rsid w:val="004A3DF4"/>
    <w:rsid w:val="004B0F39"/>
    <w:rsid w:val="004B21A5"/>
    <w:rsid w:val="004B5D57"/>
    <w:rsid w:val="004C36D1"/>
    <w:rsid w:val="004C63E4"/>
    <w:rsid w:val="004C6A49"/>
    <w:rsid w:val="004C6CE2"/>
    <w:rsid w:val="004D1CC6"/>
    <w:rsid w:val="004D22C2"/>
    <w:rsid w:val="004D26B2"/>
    <w:rsid w:val="004D3BA3"/>
    <w:rsid w:val="004D70F6"/>
    <w:rsid w:val="004E5FEE"/>
    <w:rsid w:val="004E6AD1"/>
    <w:rsid w:val="004E75F7"/>
    <w:rsid w:val="00502AB5"/>
    <w:rsid w:val="005037F0"/>
    <w:rsid w:val="00511CBE"/>
    <w:rsid w:val="0051487D"/>
    <w:rsid w:val="00516A86"/>
    <w:rsid w:val="00520123"/>
    <w:rsid w:val="005275F6"/>
    <w:rsid w:val="0053333A"/>
    <w:rsid w:val="00533A01"/>
    <w:rsid w:val="00542213"/>
    <w:rsid w:val="00551FFC"/>
    <w:rsid w:val="00554B6A"/>
    <w:rsid w:val="00560948"/>
    <w:rsid w:val="005628CF"/>
    <w:rsid w:val="0056573C"/>
    <w:rsid w:val="00572102"/>
    <w:rsid w:val="005756E4"/>
    <w:rsid w:val="00577E91"/>
    <w:rsid w:val="0059364B"/>
    <w:rsid w:val="00593922"/>
    <w:rsid w:val="00594C99"/>
    <w:rsid w:val="00595CDA"/>
    <w:rsid w:val="00596528"/>
    <w:rsid w:val="00597FB2"/>
    <w:rsid w:val="005A1846"/>
    <w:rsid w:val="005B222E"/>
    <w:rsid w:val="005B2690"/>
    <w:rsid w:val="005B7A05"/>
    <w:rsid w:val="005C3240"/>
    <w:rsid w:val="005D324F"/>
    <w:rsid w:val="005D3B7A"/>
    <w:rsid w:val="005E5EB1"/>
    <w:rsid w:val="005E7ACD"/>
    <w:rsid w:val="005F1BB0"/>
    <w:rsid w:val="005F72A2"/>
    <w:rsid w:val="005F73B3"/>
    <w:rsid w:val="00602246"/>
    <w:rsid w:val="006033C6"/>
    <w:rsid w:val="00603FE1"/>
    <w:rsid w:val="00605F52"/>
    <w:rsid w:val="00612478"/>
    <w:rsid w:val="00613E00"/>
    <w:rsid w:val="00623ACD"/>
    <w:rsid w:val="00631A40"/>
    <w:rsid w:val="00633DAA"/>
    <w:rsid w:val="00634B98"/>
    <w:rsid w:val="00641665"/>
    <w:rsid w:val="006504AE"/>
    <w:rsid w:val="00653196"/>
    <w:rsid w:val="00654035"/>
    <w:rsid w:val="006548BE"/>
    <w:rsid w:val="00656C4D"/>
    <w:rsid w:val="006578DC"/>
    <w:rsid w:val="0066071D"/>
    <w:rsid w:val="0066142C"/>
    <w:rsid w:val="006630DB"/>
    <w:rsid w:val="00665558"/>
    <w:rsid w:val="00667148"/>
    <w:rsid w:val="00673E10"/>
    <w:rsid w:val="00675F24"/>
    <w:rsid w:val="00681903"/>
    <w:rsid w:val="00694BBE"/>
    <w:rsid w:val="00696070"/>
    <w:rsid w:val="006970A9"/>
    <w:rsid w:val="006A385C"/>
    <w:rsid w:val="006B3F1A"/>
    <w:rsid w:val="006B5CE0"/>
    <w:rsid w:val="006B5E50"/>
    <w:rsid w:val="006C2EAE"/>
    <w:rsid w:val="006C54EB"/>
    <w:rsid w:val="006C5C8A"/>
    <w:rsid w:val="006D5402"/>
    <w:rsid w:val="006E4CC4"/>
    <w:rsid w:val="006E5716"/>
    <w:rsid w:val="006F22A8"/>
    <w:rsid w:val="006F5617"/>
    <w:rsid w:val="006F5FBB"/>
    <w:rsid w:val="006F6EC1"/>
    <w:rsid w:val="00703417"/>
    <w:rsid w:val="00704601"/>
    <w:rsid w:val="0070663D"/>
    <w:rsid w:val="00706991"/>
    <w:rsid w:val="00711EBD"/>
    <w:rsid w:val="00714CDC"/>
    <w:rsid w:val="007173EB"/>
    <w:rsid w:val="00724048"/>
    <w:rsid w:val="00724990"/>
    <w:rsid w:val="0073029C"/>
    <w:rsid w:val="007302B3"/>
    <w:rsid w:val="00730733"/>
    <w:rsid w:val="007308C5"/>
    <w:rsid w:val="007309A6"/>
    <w:rsid w:val="00730E3A"/>
    <w:rsid w:val="00733B48"/>
    <w:rsid w:val="00735CE8"/>
    <w:rsid w:val="007369DB"/>
    <w:rsid w:val="00736AAF"/>
    <w:rsid w:val="0074258A"/>
    <w:rsid w:val="00747A21"/>
    <w:rsid w:val="00750BD1"/>
    <w:rsid w:val="00763920"/>
    <w:rsid w:val="00765B2A"/>
    <w:rsid w:val="00775879"/>
    <w:rsid w:val="00783A34"/>
    <w:rsid w:val="007928B8"/>
    <w:rsid w:val="00792C99"/>
    <w:rsid w:val="007936A4"/>
    <w:rsid w:val="007968EB"/>
    <w:rsid w:val="007A1E62"/>
    <w:rsid w:val="007A64A7"/>
    <w:rsid w:val="007A75D4"/>
    <w:rsid w:val="007B112B"/>
    <w:rsid w:val="007B194B"/>
    <w:rsid w:val="007B2A1C"/>
    <w:rsid w:val="007C1DBE"/>
    <w:rsid w:val="007C65EA"/>
    <w:rsid w:val="007C6B52"/>
    <w:rsid w:val="007C6CEB"/>
    <w:rsid w:val="007C7894"/>
    <w:rsid w:val="007C7E42"/>
    <w:rsid w:val="007D16C5"/>
    <w:rsid w:val="007D23A1"/>
    <w:rsid w:val="007D7AA2"/>
    <w:rsid w:val="007E6B6F"/>
    <w:rsid w:val="007E6E05"/>
    <w:rsid w:val="007F1909"/>
    <w:rsid w:val="007F22AC"/>
    <w:rsid w:val="007F43C0"/>
    <w:rsid w:val="007F7A28"/>
    <w:rsid w:val="00815BA1"/>
    <w:rsid w:val="00824EE6"/>
    <w:rsid w:val="00827AD5"/>
    <w:rsid w:val="008323D6"/>
    <w:rsid w:val="0083419F"/>
    <w:rsid w:val="00836200"/>
    <w:rsid w:val="0084037C"/>
    <w:rsid w:val="00841A85"/>
    <w:rsid w:val="00845B9C"/>
    <w:rsid w:val="00860F59"/>
    <w:rsid w:val="00862FE4"/>
    <w:rsid w:val="0086389A"/>
    <w:rsid w:val="0087332B"/>
    <w:rsid w:val="00874149"/>
    <w:rsid w:val="0087537D"/>
    <w:rsid w:val="0087605E"/>
    <w:rsid w:val="00877B31"/>
    <w:rsid w:val="00885ED5"/>
    <w:rsid w:val="008941AE"/>
    <w:rsid w:val="008A19D2"/>
    <w:rsid w:val="008A19D5"/>
    <w:rsid w:val="008A2D6D"/>
    <w:rsid w:val="008A3458"/>
    <w:rsid w:val="008A3A98"/>
    <w:rsid w:val="008A5BC8"/>
    <w:rsid w:val="008A7598"/>
    <w:rsid w:val="008B0FB8"/>
    <w:rsid w:val="008B1FEE"/>
    <w:rsid w:val="008B6FB6"/>
    <w:rsid w:val="008C0371"/>
    <w:rsid w:val="008D26DD"/>
    <w:rsid w:val="008D55DA"/>
    <w:rsid w:val="008D56A9"/>
    <w:rsid w:val="008E7935"/>
    <w:rsid w:val="008F1B6D"/>
    <w:rsid w:val="008F54B3"/>
    <w:rsid w:val="008F7D24"/>
    <w:rsid w:val="00901D7B"/>
    <w:rsid w:val="00901E66"/>
    <w:rsid w:val="00903C32"/>
    <w:rsid w:val="00907D5D"/>
    <w:rsid w:val="00913BC2"/>
    <w:rsid w:val="00916B16"/>
    <w:rsid w:val="009173B9"/>
    <w:rsid w:val="009202F3"/>
    <w:rsid w:val="009210B9"/>
    <w:rsid w:val="00925263"/>
    <w:rsid w:val="0092535B"/>
    <w:rsid w:val="0092597D"/>
    <w:rsid w:val="00926CC7"/>
    <w:rsid w:val="00930ADF"/>
    <w:rsid w:val="0093335D"/>
    <w:rsid w:val="0093613E"/>
    <w:rsid w:val="00937301"/>
    <w:rsid w:val="00941CEB"/>
    <w:rsid w:val="00943026"/>
    <w:rsid w:val="0094427A"/>
    <w:rsid w:val="00946BF6"/>
    <w:rsid w:val="00952F94"/>
    <w:rsid w:val="00953CB1"/>
    <w:rsid w:val="00961634"/>
    <w:rsid w:val="00966B81"/>
    <w:rsid w:val="00976A4A"/>
    <w:rsid w:val="00977F79"/>
    <w:rsid w:val="00981F75"/>
    <w:rsid w:val="00987E01"/>
    <w:rsid w:val="009963AD"/>
    <w:rsid w:val="00997A77"/>
    <w:rsid w:val="00997B23"/>
    <w:rsid w:val="009A29EC"/>
    <w:rsid w:val="009A2B4B"/>
    <w:rsid w:val="009B1D9D"/>
    <w:rsid w:val="009C1D39"/>
    <w:rsid w:val="009C2211"/>
    <w:rsid w:val="009C2791"/>
    <w:rsid w:val="009C7720"/>
    <w:rsid w:val="009D02FB"/>
    <w:rsid w:val="009D0832"/>
    <w:rsid w:val="009D3677"/>
    <w:rsid w:val="009D4DDB"/>
    <w:rsid w:val="009E35BF"/>
    <w:rsid w:val="009E3CBB"/>
    <w:rsid w:val="009E456F"/>
    <w:rsid w:val="009E53B6"/>
    <w:rsid w:val="009E5B2D"/>
    <w:rsid w:val="00A009CB"/>
    <w:rsid w:val="00A05149"/>
    <w:rsid w:val="00A07F05"/>
    <w:rsid w:val="00A104A6"/>
    <w:rsid w:val="00A15292"/>
    <w:rsid w:val="00A23263"/>
    <w:rsid w:val="00A23AFA"/>
    <w:rsid w:val="00A259D6"/>
    <w:rsid w:val="00A2635D"/>
    <w:rsid w:val="00A271C5"/>
    <w:rsid w:val="00A30A0F"/>
    <w:rsid w:val="00A31B3E"/>
    <w:rsid w:val="00A352EE"/>
    <w:rsid w:val="00A37AE1"/>
    <w:rsid w:val="00A4165F"/>
    <w:rsid w:val="00A41D5F"/>
    <w:rsid w:val="00A42B9F"/>
    <w:rsid w:val="00A4471E"/>
    <w:rsid w:val="00A44FA7"/>
    <w:rsid w:val="00A453BF"/>
    <w:rsid w:val="00A500C2"/>
    <w:rsid w:val="00A532F3"/>
    <w:rsid w:val="00A60EAB"/>
    <w:rsid w:val="00A7162B"/>
    <w:rsid w:val="00A76884"/>
    <w:rsid w:val="00A80050"/>
    <w:rsid w:val="00A80702"/>
    <w:rsid w:val="00A82D97"/>
    <w:rsid w:val="00A8489E"/>
    <w:rsid w:val="00A85696"/>
    <w:rsid w:val="00A872B1"/>
    <w:rsid w:val="00A91B1A"/>
    <w:rsid w:val="00A9643A"/>
    <w:rsid w:val="00AA0588"/>
    <w:rsid w:val="00AA0786"/>
    <w:rsid w:val="00AA146D"/>
    <w:rsid w:val="00AA5721"/>
    <w:rsid w:val="00AB02A7"/>
    <w:rsid w:val="00AB5134"/>
    <w:rsid w:val="00AC1D41"/>
    <w:rsid w:val="00AC29F3"/>
    <w:rsid w:val="00AC5396"/>
    <w:rsid w:val="00AC5F80"/>
    <w:rsid w:val="00AC67FA"/>
    <w:rsid w:val="00AD1601"/>
    <w:rsid w:val="00AD281D"/>
    <w:rsid w:val="00AD3D42"/>
    <w:rsid w:val="00AD4AED"/>
    <w:rsid w:val="00AD52F2"/>
    <w:rsid w:val="00AE425E"/>
    <w:rsid w:val="00AE57FE"/>
    <w:rsid w:val="00AF0688"/>
    <w:rsid w:val="00AF0844"/>
    <w:rsid w:val="00AF6A43"/>
    <w:rsid w:val="00B0055E"/>
    <w:rsid w:val="00B04C21"/>
    <w:rsid w:val="00B134EA"/>
    <w:rsid w:val="00B22FF4"/>
    <w:rsid w:val="00B231E5"/>
    <w:rsid w:val="00B24DE9"/>
    <w:rsid w:val="00B27024"/>
    <w:rsid w:val="00B438E9"/>
    <w:rsid w:val="00B5150A"/>
    <w:rsid w:val="00B52652"/>
    <w:rsid w:val="00B61D7D"/>
    <w:rsid w:val="00B728F2"/>
    <w:rsid w:val="00B72C2F"/>
    <w:rsid w:val="00B75C1E"/>
    <w:rsid w:val="00B93F6B"/>
    <w:rsid w:val="00B949B8"/>
    <w:rsid w:val="00B9744A"/>
    <w:rsid w:val="00BA514F"/>
    <w:rsid w:val="00BA646F"/>
    <w:rsid w:val="00BA73DB"/>
    <w:rsid w:val="00BA7CCD"/>
    <w:rsid w:val="00BB1A06"/>
    <w:rsid w:val="00BB32ED"/>
    <w:rsid w:val="00BB620A"/>
    <w:rsid w:val="00BD2FE5"/>
    <w:rsid w:val="00BD3A6E"/>
    <w:rsid w:val="00BE2746"/>
    <w:rsid w:val="00BF3B3C"/>
    <w:rsid w:val="00BF444B"/>
    <w:rsid w:val="00BF5830"/>
    <w:rsid w:val="00C004F5"/>
    <w:rsid w:val="00C02B87"/>
    <w:rsid w:val="00C02E2F"/>
    <w:rsid w:val="00C036D1"/>
    <w:rsid w:val="00C06A8D"/>
    <w:rsid w:val="00C10145"/>
    <w:rsid w:val="00C16F4E"/>
    <w:rsid w:val="00C21072"/>
    <w:rsid w:val="00C233E5"/>
    <w:rsid w:val="00C24119"/>
    <w:rsid w:val="00C25E55"/>
    <w:rsid w:val="00C347D0"/>
    <w:rsid w:val="00C34C7F"/>
    <w:rsid w:val="00C4086D"/>
    <w:rsid w:val="00C417AE"/>
    <w:rsid w:val="00C43F31"/>
    <w:rsid w:val="00C45A98"/>
    <w:rsid w:val="00C46F6C"/>
    <w:rsid w:val="00C55C1E"/>
    <w:rsid w:val="00C57176"/>
    <w:rsid w:val="00C610DD"/>
    <w:rsid w:val="00C64E27"/>
    <w:rsid w:val="00C65321"/>
    <w:rsid w:val="00C657AB"/>
    <w:rsid w:val="00C66271"/>
    <w:rsid w:val="00C67BB0"/>
    <w:rsid w:val="00C72A8D"/>
    <w:rsid w:val="00C74C77"/>
    <w:rsid w:val="00C81B6F"/>
    <w:rsid w:val="00C82A00"/>
    <w:rsid w:val="00C879E2"/>
    <w:rsid w:val="00C87EE6"/>
    <w:rsid w:val="00C91F03"/>
    <w:rsid w:val="00C93C87"/>
    <w:rsid w:val="00CA1896"/>
    <w:rsid w:val="00CB2B2D"/>
    <w:rsid w:val="00CB5B28"/>
    <w:rsid w:val="00CB661F"/>
    <w:rsid w:val="00CC024F"/>
    <w:rsid w:val="00CC1696"/>
    <w:rsid w:val="00CC2AEC"/>
    <w:rsid w:val="00CC4F29"/>
    <w:rsid w:val="00CC5BCC"/>
    <w:rsid w:val="00CC65E4"/>
    <w:rsid w:val="00CC67A2"/>
    <w:rsid w:val="00CD2B6C"/>
    <w:rsid w:val="00CE11E0"/>
    <w:rsid w:val="00CE2CEA"/>
    <w:rsid w:val="00CF0EA5"/>
    <w:rsid w:val="00CF2933"/>
    <w:rsid w:val="00CF5371"/>
    <w:rsid w:val="00CF7D44"/>
    <w:rsid w:val="00D0227A"/>
    <w:rsid w:val="00D0323A"/>
    <w:rsid w:val="00D0559F"/>
    <w:rsid w:val="00D05A0A"/>
    <w:rsid w:val="00D064B5"/>
    <w:rsid w:val="00D07397"/>
    <w:rsid w:val="00D077E9"/>
    <w:rsid w:val="00D115D6"/>
    <w:rsid w:val="00D135D3"/>
    <w:rsid w:val="00D14A4C"/>
    <w:rsid w:val="00D15FED"/>
    <w:rsid w:val="00D16A5B"/>
    <w:rsid w:val="00D16FC6"/>
    <w:rsid w:val="00D17979"/>
    <w:rsid w:val="00D2090D"/>
    <w:rsid w:val="00D26FF8"/>
    <w:rsid w:val="00D31200"/>
    <w:rsid w:val="00D32006"/>
    <w:rsid w:val="00D34962"/>
    <w:rsid w:val="00D34C3B"/>
    <w:rsid w:val="00D3715A"/>
    <w:rsid w:val="00D404F2"/>
    <w:rsid w:val="00D42CB7"/>
    <w:rsid w:val="00D53594"/>
    <w:rsid w:val="00D5413D"/>
    <w:rsid w:val="00D54F88"/>
    <w:rsid w:val="00D570A9"/>
    <w:rsid w:val="00D6572C"/>
    <w:rsid w:val="00D70D02"/>
    <w:rsid w:val="00D735A6"/>
    <w:rsid w:val="00D770C7"/>
    <w:rsid w:val="00D80400"/>
    <w:rsid w:val="00D84AA6"/>
    <w:rsid w:val="00D86945"/>
    <w:rsid w:val="00D90290"/>
    <w:rsid w:val="00D918F3"/>
    <w:rsid w:val="00D96E37"/>
    <w:rsid w:val="00DA3B14"/>
    <w:rsid w:val="00DB16ED"/>
    <w:rsid w:val="00DB27ED"/>
    <w:rsid w:val="00DB70E2"/>
    <w:rsid w:val="00DB7FB5"/>
    <w:rsid w:val="00DC07B2"/>
    <w:rsid w:val="00DC5F83"/>
    <w:rsid w:val="00DC706A"/>
    <w:rsid w:val="00DD0D78"/>
    <w:rsid w:val="00DD152F"/>
    <w:rsid w:val="00DD1838"/>
    <w:rsid w:val="00DD1C91"/>
    <w:rsid w:val="00DD2911"/>
    <w:rsid w:val="00DE213F"/>
    <w:rsid w:val="00DE3B1E"/>
    <w:rsid w:val="00DE7524"/>
    <w:rsid w:val="00DF027C"/>
    <w:rsid w:val="00DF03CC"/>
    <w:rsid w:val="00DF22A8"/>
    <w:rsid w:val="00DF5C9F"/>
    <w:rsid w:val="00DF7332"/>
    <w:rsid w:val="00E00A32"/>
    <w:rsid w:val="00E10180"/>
    <w:rsid w:val="00E103B5"/>
    <w:rsid w:val="00E14E0C"/>
    <w:rsid w:val="00E15155"/>
    <w:rsid w:val="00E21141"/>
    <w:rsid w:val="00E21770"/>
    <w:rsid w:val="00E21E7F"/>
    <w:rsid w:val="00E22919"/>
    <w:rsid w:val="00E22ACD"/>
    <w:rsid w:val="00E343DF"/>
    <w:rsid w:val="00E35D5D"/>
    <w:rsid w:val="00E35DCF"/>
    <w:rsid w:val="00E37C91"/>
    <w:rsid w:val="00E4568F"/>
    <w:rsid w:val="00E4788B"/>
    <w:rsid w:val="00E53BC5"/>
    <w:rsid w:val="00E53DD1"/>
    <w:rsid w:val="00E60497"/>
    <w:rsid w:val="00E620B0"/>
    <w:rsid w:val="00E6238E"/>
    <w:rsid w:val="00E6337A"/>
    <w:rsid w:val="00E653CD"/>
    <w:rsid w:val="00E667A3"/>
    <w:rsid w:val="00E723F9"/>
    <w:rsid w:val="00E725F8"/>
    <w:rsid w:val="00E7287A"/>
    <w:rsid w:val="00E73FAE"/>
    <w:rsid w:val="00E74043"/>
    <w:rsid w:val="00E77061"/>
    <w:rsid w:val="00E77A4D"/>
    <w:rsid w:val="00E77DA5"/>
    <w:rsid w:val="00E81B40"/>
    <w:rsid w:val="00E82265"/>
    <w:rsid w:val="00E85C13"/>
    <w:rsid w:val="00E91755"/>
    <w:rsid w:val="00E96F8B"/>
    <w:rsid w:val="00EA340C"/>
    <w:rsid w:val="00EA5379"/>
    <w:rsid w:val="00EA689B"/>
    <w:rsid w:val="00EB4AD3"/>
    <w:rsid w:val="00ED1C9F"/>
    <w:rsid w:val="00ED2544"/>
    <w:rsid w:val="00ED76D0"/>
    <w:rsid w:val="00EF1643"/>
    <w:rsid w:val="00EF1DC7"/>
    <w:rsid w:val="00EF476A"/>
    <w:rsid w:val="00EF4C7C"/>
    <w:rsid w:val="00EF555B"/>
    <w:rsid w:val="00EF6811"/>
    <w:rsid w:val="00F01CFA"/>
    <w:rsid w:val="00F027BB"/>
    <w:rsid w:val="00F02DDB"/>
    <w:rsid w:val="00F070F7"/>
    <w:rsid w:val="00F11DCF"/>
    <w:rsid w:val="00F120DF"/>
    <w:rsid w:val="00F1288B"/>
    <w:rsid w:val="00F13F1F"/>
    <w:rsid w:val="00F158E5"/>
    <w:rsid w:val="00F162EA"/>
    <w:rsid w:val="00F174B9"/>
    <w:rsid w:val="00F17C8C"/>
    <w:rsid w:val="00F26A22"/>
    <w:rsid w:val="00F26CAC"/>
    <w:rsid w:val="00F34458"/>
    <w:rsid w:val="00F35080"/>
    <w:rsid w:val="00F40F5A"/>
    <w:rsid w:val="00F42D99"/>
    <w:rsid w:val="00F45475"/>
    <w:rsid w:val="00F45C24"/>
    <w:rsid w:val="00F52D27"/>
    <w:rsid w:val="00F537C0"/>
    <w:rsid w:val="00F5643B"/>
    <w:rsid w:val="00F57AA5"/>
    <w:rsid w:val="00F63A16"/>
    <w:rsid w:val="00F654A7"/>
    <w:rsid w:val="00F71A91"/>
    <w:rsid w:val="00F776E5"/>
    <w:rsid w:val="00F81A25"/>
    <w:rsid w:val="00F81DD1"/>
    <w:rsid w:val="00F83527"/>
    <w:rsid w:val="00F844FD"/>
    <w:rsid w:val="00F85284"/>
    <w:rsid w:val="00F93AB1"/>
    <w:rsid w:val="00F97D0B"/>
    <w:rsid w:val="00FA2635"/>
    <w:rsid w:val="00FA367A"/>
    <w:rsid w:val="00FA5943"/>
    <w:rsid w:val="00FB2DA4"/>
    <w:rsid w:val="00FB6768"/>
    <w:rsid w:val="00FB6CBC"/>
    <w:rsid w:val="00FC6756"/>
    <w:rsid w:val="00FD3994"/>
    <w:rsid w:val="00FD583F"/>
    <w:rsid w:val="00FD7488"/>
    <w:rsid w:val="00FE3D54"/>
    <w:rsid w:val="00FF16B4"/>
    <w:rsid w:val="00FF2247"/>
    <w:rsid w:val="00FF225E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8BD49B"/>
  <w15:docId w15:val="{76010836-9356-4B5A-812A-5E5F7FAA5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0FDB"/>
    <w:pPr>
      <w:spacing w:after="0"/>
      <w:jc w:val="both"/>
    </w:pPr>
    <w:rPr>
      <w:rFonts w:eastAsiaTheme="minorEastAsia"/>
    </w:rPr>
  </w:style>
  <w:style w:type="paragraph" w:styleId="Ttulo1">
    <w:name w:val="heading 1"/>
    <w:basedOn w:val="Normal"/>
    <w:link w:val="Ttulo1Car"/>
    <w:uiPriority w:val="1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Ttulo2">
    <w:name w:val="heading 2"/>
    <w:basedOn w:val="Normal"/>
    <w:next w:val="Normal"/>
    <w:link w:val="Ttulo2Car"/>
    <w:uiPriority w:val="1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/>
      <w:sz w:val="36"/>
      <w:szCs w:val="26"/>
    </w:rPr>
  </w:style>
  <w:style w:type="paragraph" w:styleId="Ttulo3">
    <w:name w:val="heading 3"/>
    <w:basedOn w:val="Normal"/>
    <w:next w:val="Normal"/>
    <w:link w:val="Ttulo3Car"/>
    <w:uiPriority w:val="1"/>
    <w:unhideWhenUsed/>
    <w:qFormat/>
    <w:rsid w:val="00CC5BC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b/>
      <w:color w:val="012639" w:themeColor="accent1" w:themeShade="7F"/>
    </w:rPr>
  </w:style>
  <w:style w:type="paragraph" w:styleId="Ttulo4">
    <w:name w:val="heading 4"/>
    <w:basedOn w:val="Normal"/>
    <w:next w:val="Normal"/>
    <w:link w:val="Ttulo4Car"/>
    <w:uiPriority w:val="1"/>
    <w:unhideWhenUsed/>
    <w:qFormat/>
    <w:rsid w:val="007968E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13A57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tuloCar">
    <w:name w:val="Título Car"/>
    <w:basedOn w:val="Fuentedeprrafopredeter"/>
    <w:link w:val="Ttulo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tulo">
    <w:name w:val="Subtitle"/>
    <w:basedOn w:val="Normal"/>
    <w:link w:val="SubttuloCar"/>
    <w:uiPriority w:val="2"/>
    <w:qFormat/>
    <w:rsid w:val="00D86945"/>
    <w:pPr>
      <w:framePr w:hSpace="180" w:wrap="around" w:vAnchor="text" w:hAnchor="margin" w:y="1167"/>
    </w:pPr>
    <w:rPr>
      <w:b/>
      <w:caps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Ttulo1Car">
    <w:name w:val="Título 1 Car"/>
    <w:basedOn w:val="Fuentedeprrafopredeter"/>
    <w:link w:val="Ttulo1"/>
    <w:uiPriority w:val="1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Encabezado">
    <w:name w:val="header"/>
    <w:basedOn w:val="Normal"/>
    <w:link w:val="EncabezadoCar"/>
    <w:uiPriority w:val="8"/>
    <w:unhideWhenUsed/>
    <w:rsid w:val="005037F0"/>
  </w:style>
  <w:style w:type="character" w:customStyle="1" w:styleId="EncabezadoCar">
    <w:name w:val="Encabezado Car"/>
    <w:basedOn w:val="Fuentedeprrafopredeter"/>
    <w:link w:val="Encabezado"/>
    <w:uiPriority w:val="8"/>
    <w:rsid w:val="0093335D"/>
  </w:style>
  <w:style w:type="paragraph" w:styleId="Piedepgina">
    <w:name w:val="footer"/>
    <w:basedOn w:val="Normal"/>
    <w:link w:val="PiedepginaCar"/>
    <w:uiPriority w:val="99"/>
    <w:unhideWhenUsed/>
    <w:rsid w:val="005037F0"/>
  </w:style>
  <w:style w:type="character" w:customStyle="1" w:styleId="PiedepginaCar">
    <w:name w:val="Pie de página Car"/>
    <w:basedOn w:val="Fuentedeprrafopredeter"/>
    <w:link w:val="Piedepgina"/>
    <w:uiPriority w:val="99"/>
    <w:rsid w:val="005037F0"/>
    <w:rPr>
      <w:sz w:val="24"/>
      <w:szCs w:val="24"/>
    </w:rPr>
  </w:style>
  <w:style w:type="paragraph" w:customStyle="1" w:styleId="Nombre">
    <w:name w:val="Nombr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Ttulo2Car">
    <w:name w:val="Título 2 Car"/>
    <w:basedOn w:val="Fuentedeprrafopredeter"/>
    <w:link w:val="Ttulo2"/>
    <w:uiPriority w:val="1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DF027C"/>
    <w:rPr>
      <w:b/>
    </w:rPr>
  </w:style>
  <w:style w:type="paragraph" w:customStyle="1" w:styleId="Textodestacado">
    <w:name w:val="Texto destacado"/>
    <w:basedOn w:val="Normal"/>
    <w:link w:val="Carcterdetextodestacado"/>
    <w:qFormat/>
    <w:rsid w:val="00DF027C"/>
  </w:style>
  <w:style w:type="character" w:customStyle="1" w:styleId="Carcterdecontenido">
    <w:name w:val="Carácter de contenido"/>
    <w:basedOn w:val="Fuentedeprrafopredeter"/>
    <w:link w:val="Contenido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DF027C"/>
    <w:rPr>
      <w:rFonts w:eastAsiaTheme="minorEastAsia"/>
      <w:b/>
      <w:color w:val="082A75" w:themeColor="text2"/>
      <w:sz w:val="28"/>
      <w:szCs w:val="22"/>
    </w:rPr>
  </w:style>
  <w:style w:type="paragraph" w:styleId="TtuloTDC">
    <w:name w:val="TOC Heading"/>
    <w:basedOn w:val="Ttulo1"/>
    <w:next w:val="Normal"/>
    <w:uiPriority w:val="39"/>
    <w:unhideWhenUsed/>
    <w:qFormat/>
    <w:rsid w:val="001720B0"/>
    <w:pPr>
      <w:keepLines/>
      <w:spacing w:after="0" w:line="259" w:lineRule="auto"/>
      <w:outlineLvl w:val="9"/>
    </w:pPr>
    <w:rPr>
      <w:b/>
      <w:color w:val="013A57" w:themeColor="accent1" w:themeShade="BF"/>
      <w:kern w:val="0"/>
      <w:sz w:val="32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D16FC6"/>
    <w:pPr>
      <w:tabs>
        <w:tab w:val="right" w:leader="dot" w:pos="10024"/>
      </w:tabs>
    </w:pPr>
  </w:style>
  <w:style w:type="paragraph" w:styleId="TDC2">
    <w:name w:val="toc 2"/>
    <w:basedOn w:val="Normal"/>
    <w:next w:val="Normal"/>
    <w:autoRedefine/>
    <w:uiPriority w:val="39"/>
    <w:unhideWhenUsed/>
    <w:qFormat/>
    <w:rsid w:val="00D16FC6"/>
    <w:pPr>
      <w:tabs>
        <w:tab w:val="right" w:leader="dot" w:pos="10024"/>
      </w:tabs>
      <w:ind w:left="278"/>
    </w:pPr>
  </w:style>
  <w:style w:type="character" w:styleId="Hipervnculo">
    <w:name w:val="Hyperlink"/>
    <w:basedOn w:val="Fuentedeprrafopredeter"/>
    <w:uiPriority w:val="99"/>
    <w:unhideWhenUsed/>
    <w:rsid w:val="001720B0"/>
    <w:rPr>
      <w:color w:val="3592CF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1"/>
    <w:rsid w:val="00CC5BCC"/>
    <w:rPr>
      <w:rFonts w:asciiTheme="majorHAnsi" w:eastAsiaTheme="majorEastAsia" w:hAnsiTheme="majorHAnsi" w:cstheme="majorBidi"/>
      <w:b/>
      <w:noProof/>
      <w:color w:val="012639" w:themeColor="accent1" w:themeShade="7F"/>
    </w:rPr>
  </w:style>
  <w:style w:type="paragraph" w:styleId="Prrafodelista">
    <w:name w:val="List Paragraph"/>
    <w:basedOn w:val="Normal"/>
    <w:uiPriority w:val="34"/>
    <w:unhideWhenUsed/>
    <w:qFormat/>
    <w:rsid w:val="00CC5BCC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qFormat/>
    <w:rsid w:val="003C536F"/>
    <w:pPr>
      <w:tabs>
        <w:tab w:val="right" w:leader="dot" w:pos="10024"/>
      </w:tabs>
      <w:ind w:left="482"/>
    </w:pPr>
  </w:style>
  <w:style w:type="paragraph" w:styleId="Descripcin">
    <w:name w:val="caption"/>
    <w:basedOn w:val="Normal"/>
    <w:next w:val="Normal"/>
    <w:uiPriority w:val="99"/>
    <w:unhideWhenUsed/>
    <w:rsid w:val="000606F9"/>
    <w:pPr>
      <w:spacing w:after="200" w:line="240" w:lineRule="auto"/>
    </w:pPr>
    <w:rPr>
      <w:i/>
      <w:iCs/>
      <w:color w:val="082A75" w:themeColor="text2"/>
      <w:sz w:val="18"/>
      <w:szCs w:val="18"/>
    </w:rPr>
  </w:style>
  <w:style w:type="table" w:styleId="Tablanormal5">
    <w:name w:val="Plain Table 5"/>
    <w:basedOn w:val="Tablanormal"/>
    <w:uiPriority w:val="45"/>
    <w:rsid w:val="000606F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951C8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951C8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951C8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951C8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abladeilustraciones">
    <w:name w:val="table of figures"/>
    <w:basedOn w:val="Normal"/>
    <w:next w:val="Normal"/>
    <w:uiPriority w:val="99"/>
    <w:unhideWhenUsed/>
    <w:rsid w:val="00E77DA5"/>
  </w:style>
  <w:style w:type="table" w:customStyle="1" w:styleId="TableNormal">
    <w:name w:val="Table Normal"/>
    <w:uiPriority w:val="2"/>
    <w:semiHidden/>
    <w:unhideWhenUsed/>
    <w:qFormat/>
    <w:rsid w:val="00216983"/>
    <w:pPr>
      <w:widowControl w:val="0"/>
      <w:autoSpaceDE w:val="0"/>
      <w:autoSpaceDN w:val="0"/>
      <w:spacing w:after="0" w:line="240" w:lineRule="auto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216983"/>
    <w:pPr>
      <w:widowControl w:val="0"/>
      <w:autoSpaceDE w:val="0"/>
      <w:autoSpaceDN w:val="0"/>
      <w:spacing w:line="240" w:lineRule="auto"/>
      <w:jc w:val="left"/>
    </w:pPr>
    <w:rPr>
      <w:rFonts w:ascii="Times New Roman" w:eastAsia="Times New Roman" w:hAnsi="Times New Roman" w:cs="Times New Roman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16983"/>
    <w:rPr>
      <w:rFonts w:ascii="Times New Roman" w:eastAsia="Times New Roman" w:hAnsi="Times New Roman" w:cs="Times New Roman"/>
      <w:lang w:val="en-US"/>
    </w:rPr>
  </w:style>
  <w:style w:type="paragraph" w:customStyle="1" w:styleId="TableParagraph">
    <w:name w:val="Table Paragraph"/>
    <w:basedOn w:val="Normal"/>
    <w:uiPriority w:val="1"/>
    <w:qFormat/>
    <w:rsid w:val="00216983"/>
    <w:pPr>
      <w:widowControl w:val="0"/>
      <w:autoSpaceDE w:val="0"/>
      <w:autoSpaceDN w:val="0"/>
      <w:spacing w:line="240" w:lineRule="auto"/>
      <w:jc w:val="left"/>
    </w:pPr>
    <w:rPr>
      <w:rFonts w:ascii="Times New Roman" w:eastAsia="Times New Roman" w:hAnsi="Times New Roman" w:cs="Times New Roman"/>
      <w:sz w:val="22"/>
      <w:szCs w:val="22"/>
      <w:lang w:val="en-U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123348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123348"/>
    <w:rPr>
      <w:rFonts w:eastAsiaTheme="minorEastAsia"/>
      <w:noProof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123348"/>
    <w:rPr>
      <w:vertAlign w:val="superscript"/>
    </w:rPr>
  </w:style>
  <w:style w:type="character" w:customStyle="1" w:styleId="hgkelc">
    <w:name w:val="hgkelc"/>
    <w:basedOn w:val="Fuentedeprrafopredeter"/>
    <w:rsid w:val="00253E8E"/>
  </w:style>
  <w:style w:type="character" w:customStyle="1" w:styleId="Ttulo4Car">
    <w:name w:val="Título 4 Car"/>
    <w:basedOn w:val="Fuentedeprrafopredeter"/>
    <w:link w:val="Ttulo4"/>
    <w:uiPriority w:val="1"/>
    <w:rsid w:val="007968EB"/>
    <w:rPr>
      <w:rFonts w:asciiTheme="majorHAnsi" w:eastAsiaTheme="majorEastAsia" w:hAnsiTheme="majorHAnsi" w:cstheme="majorBidi"/>
      <w:i/>
      <w:iCs/>
      <w:noProof/>
      <w:color w:val="013A57" w:themeColor="accent1" w:themeShade="BF"/>
    </w:rPr>
  </w:style>
  <w:style w:type="character" w:customStyle="1" w:styleId="st">
    <w:name w:val="st"/>
    <w:basedOn w:val="Fuentedeprrafopredeter"/>
    <w:rsid w:val="00551FFC"/>
  </w:style>
  <w:style w:type="paragraph" w:styleId="TDC4">
    <w:name w:val="toc 4"/>
    <w:basedOn w:val="Normal"/>
    <w:next w:val="Normal"/>
    <w:autoRedefine/>
    <w:uiPriority w:val="39"/>
    <w:unhideWhenUsed/>
    <w:rsid w:val="00E37C91"/>
    <w:pPr>
      <w:tabs>
        <w:tab w:val="right" w:leader="dot" w:pos="10024"/>
      </w:tabs>
      <w:ind w:left="720"/>
    </w:pPr>
  </w:style>
  <w:style w:type="paragraph" w:styleId="TDC5">
    <w:name w:val="toc 5"/>
    <w:basedOn w:val="Normal"/>
    <w:next w:val="Normal"/>
    <w:autoRedefine/>
    <w:uiPriority w:val="39"/>
    <w:unhideWhenUsed/>
    <w:rsid w:val="003C536F"/>
    <w:pPr>
      <w:spacing w:after="100" w:line="259" w:lineRule="auto"/>
      <w:ind w:left="880"/>
      <w:jc w:val="left"/>
    </w:pPr>
    <w:rPr>
      <w:sz w:val="22"/>
      <w:szCs w:val="22"/>
      <w:lang w:eastAsia="es-ES"/>
    </w:rPr>
  </w:style>
  <w:style w:type="paragraph" w:styleId="TDC6">
    <w:name w:val="toc 6"/>
    <w:basedOn w:val="Normal"/>
    <w:next w:val="Normal"/>
    <w:autoRedefine/>
    <w:uiPriority w:val="39"/>
    <w:unhideWhenUsed/>
    <w:rsid w:val="003C536F"/>
    <w:pPr>
      <w:spacing w:after="100" w:line="259" w:lineRule="auto"/>
      <w:ind w:left="1100"/>
      <w:jc w:val="left"/>
    </w:pPr>
    <w:rPr>
      <w:sz w:val="22"/>
      <w:szCs w:val="22"/>
      <w:lang w:eastAsia="es-ES"/>
    </w:rPr>
  </w:style>
  <w:style w:type="paragraph" w:styleId="TDC7">
    <w:name w:val="toc 7"/>
    <w:basedOn w:val="Normal"/>
    <w:next w:val="Normal"/>
    <w:autoRedefine/>
    <w:uiPriority w:val="39"/>
    <w:unhideWhenUsed/>
    <w:rsid w:val="003C536F"/>
    <w:pPr>
      <w:spacing w:after="100" w:line="259" w:lineRule="auto"/>
      <w:ind w:left="1320"/>
      <w:jc w:val="left"/>
    </w:pPr>
    <w:rPr>
      <w:sz w:val="22"/>
      <w:szCs w:val="22"/>
      <w:lang w:eastAsia="es-ES"/>
    </w:rPr>
  </w:style>
  <w:style w:type="paragraph" w:styleId="TDC8">
    <w:name w:val="toc 8"/>
    <w:basedOn w:val="Normal"/>
    <w:next w:val="Normal"/>
    <w:autoRedefine/>
    <w:uiPriority w:val="39"/>
    <w:unhideWhenUsed/>
    <w:rsid w:val="003C536F"/>
    <w:pPr>
      <w:spacing w:after="100" w:line="259" w:lineRule="auto"/>
      <w:ind w:left="1540"/>
      <w:jc w:val="left"/>
    </w:pPr>
    <w:rPr>
      <w:sz w:val="22"/>
      <w:szCs w:val="22"/>
      <w:lang w:eastAsia="es-ES"/>
    </w:rPr>
  </w:style>
  <w:style w:type="paragraph" w:styleId="TDC9">
    <w:name w:val="toc 9"/>
    <w:basedOn w:val="Normal"/>
    <w:next w:val="Normal"/>
    <w:autoRedefine/>
    <w:uiPriority w:val="39"/>
    <w:unhideWhenUsed/>
    <w:rsid w:val="003C536F"/>
    <w:pPr>
      <w:spacing w:after="100" w:line="259" w:lineRule="auto"/>
      <w:ind w:left="1760"/>
      <w:jc w:val="left"/>
    </w:pPr>
    <w:rPr>
      <w:sz w:val="22"/>
      <w:szCs w:val="22"/>
      <w:lang w:eastAsia="es-ES"/>
    </w:rPr>
  </w:style>
  <w:style w:type="table" w:styleId="Tabladelista1clara-nfasis5">
    <w:name w:val="List Table 1 Light Accent 5"/>
    <w:basedOn w:val="Tablanormal"/>
    <w:uiPriority w:val="46"/>
    <w:rsid w:val="00946BF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E8D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E8D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7F4" w:themeFill="accent5" w:themeFillTint="33"/>
      </w:tcPr>
    </w:tblStylePr>
    <w:tblStylePr w:type="band1Horz">
      <w:tblPr/>
      <w:tcPr>
        <w:shd w:val="clear" w:color="auto" w:fill="F2F7F4" w:themeFill="accent5" w:themeFillTint="33"/>
      </w:tcPr>
    </w:tblStylePr>
  </w:style>
  <w:style w:type="table" w:styleId="Tabladelista4-nfasis2">
    <w:name w:val="List Table 4 Accent 2"/>
    <w:basedOn w:val="Tablanormal"/>
    <w:uiPriority w:val="49"/>
    <w:rsid w:val="00F42D99"/>
    <w:pPr>
      <w:spacing w:after="0" w:line="240" w:lineRule="auto"/>
    </w:pPr>
    <w:tblPr>
      <w:tblStyleRowBandSize w:val="1"/>
      <w:tblStyleColBandSize w:val="1"/>
      <w:tblBorders>
        <w:top w:val="single" w:sz="4" w:space="0" w:color="85BDE2" w:themeColor="accent2" w:themeTint="99"/>
        <w:left w:val="single" w:sz="4" w:space="0" w:color="85BDE2" w:themeColor="accent2" w:themeTint="99"/>
        <w:bottom w:val="single" w:sz="4" w:space="0" w:color="85BDE2" w:themeColor="accent2" w:themeTint="99"/>
        <w:right w:val="single" w:sz="4" w:space="0" w:color="85BDE2" w:themeColor="accent2" w:themeTint="99"/>
        <w:insideH w:val="single" w:sz="4" w:space="0" w:color="85BDE2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592CF" w:themeColor="accent2"/>
          <w:left w:val="single" w:sz="4" w:space="0" w:color="3592CF" w:themeColor="accent2"/>
          <w:bottom w:val="single" w:sz="4" w:space="0" w:color="3592CF" w:themeColor="accent2"/>
          <w:right w:val="single" w:sz="4" w:space="0" w:color="3592CF" w:themeColor="accent2"/>
          <w:insideH w:val="nil"/>
        </w:tcBorders>
        <w:shd w:val="clear" w:color="auto" w:fill="3592CF" w:themeFill="accent2"/>
      </w:tcPr>
    </w:tblStylePr>
    <w:tblStylePr w:type="lastRow">
      <w:rPr>
        <w:b/>
        <w:bCs/>
      </w:rPr>
      <w:tblPr/>
      <w:tcPr>
        <w:tcBorders>
          <w:top w:val="double" w:sz="4" w:space="0" w:color="85BDE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9F5" w:themeFill="accent2" w:themeFillTint="33"/>
      </w:tcPr>
    </w:tblStylePr>
    <w:tblStylePr w:type="band1Horz">
      <w:tblPr/>
      <w:tcPr>
        <w:shd w:val="clear" w:color="auto" w:fill="D6E9F5" w:themeFill="accent2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F42D99"/>
    <w:pPr>
      <w:spacing w:after="0" w:line="240" w:lineRule="auto"/>
    </w:pPr>
    <w:rPr>
      <w:color w:val="256D9D" w:themeColor="accent2" w:themeShade="BF"/>
    </w:rPr>
    <w:tblPr>
      <w:tblStyleRowBandSize w:val="1"/>
      <w:tblStyleColBandSize w:val="1"/>
      <w:tblBorders>
        <w:top w:val="single" w:sz="4" w:space="0" w:color="3592CF" w:themeColor="accent2"/>
        <w:bottom w:val="single" w:sz="4" w:space="0" w:color="3592C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3592C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3592C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9F5" w:themeFill="accent2" w:themeFillTint="33"/>
      </w:tcPr>
    </w:tblStylePr>
    <w:tblStylePr w:type="band1Horz">
      <w:tblPr/>
      <w:tcPr>
        <w:shd w:val="clear" w:color="auto" w:fill="D6E9F5" w:themeFill="accent2" w:themeFillTint="33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2505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249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9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pp.diagrams.net/" TargetMode="External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theme" Target="theme/theme1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footnotes" Target="footnotes.xml"/><Relationship Id="rId12" Type="http://schemas.openxmlformats.org/officeDocument/2006/relationships/hyperlink" Target="https://wireframe.cc/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header" Target="header1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esar\AppData\Roaming\Microsoft\Plantillas\Informe%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4287CBABE2E478298E0575FD92ADA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4CADF8-AAFF-4963-B056-F8C303664D49}"/>
      </w:docPartPr>
      <w:docPartBody>
        <w:p w:rsidR="00A71D6A" w:rsidRDefault="00963B15" w:rsidP="00963B15">
          <w:pPr>
            <w:pStyle w:val="14287CBABE2E478298E0575FD92ADA91"/>
          </w:pPr>
          <w:r w:rsidRPr="00DF027C">
            <w:rPr>
              <w:noProof/>
              <w:lang w:bidi="es-ES"/>
            </w:rPr>
            <w:t>Texto del subtítulo aquí</w:t>
          </w:r>
        </w:p>
      </w:docPartBody>
    </w:docPart>
    <w:docPart>
      <w:docPartPr>
        <w:name w:val="D45E1B5457BB45CE87203C8964FA79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F95AE0-1190-4A58-969D-235C8E889A57}"/>
      </w:docPartPr>
      <w:docPartBody>
        <w:p w:rsidR="00A71D6A" w:rsidRDefault="00963B15" w:rsidP="00963B15">
          <w:pPr>
            <w:pStyle w:val="D45E1B5457BB45CE87203C8964FA7903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noProof/>
              <w:lang w:bidi="es-ES"/>
            </w:rPr>
            <w:t>julio 18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  <w:docPart>
      <w:docPartPr>
        <w:name w:val="A1416B8091134912B76ED011CB759E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281054-0074-4CBA-BFE6-0152D39A88D4}"/>
      </w:docPartPr>
      <w:docPartBody>
        <w:p w:rsidR="00A71D6A" w:rsidRDefault="00963B15" w:rsidP="00963B15">
          <w:pPr>
            <w:pStyle w:val="A1416B8091134912B76ED011CB759EB3"/>
          </w:pPr>
          <w:r>
            <w:rPr>
              <w:noProof/>
              <w:lang w:bidi="es-ES"/>
            </w:rPr>
            <w:t>NOMBRE DE LA COMPAÑÍA</w:t>
          </w:r>
        </w:p>
      </w:docPartBody>
    </w:docPart>
    <w:docPart>
      <w:docPartPr>
        <w:name w:val="8A7819D05EC44BAE8DDC09CEBFA580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52749F-90DE-4FC3-8A4F-D725BBB00D18}"/>
      </w:docPartPr>
      <w:docPartBody>
        <w:p w:rsidR="00A71D6A" w:rsidRDefault="00963B15" w:rsidP="00963B15">
          <w:pPr>
            <w:pStyle w:val="8A7819D05EC44BAE8DDC09CEBFA58051"/>
          </w:pPr>
          <w:r>
            <w:rPr>
              <w:noProof/>
              <w:lang w:bidi="es-ES"/>
            </w:rPr>
            <w:t>Su nombre</w:t>
          </w:r>
        </w:p>
      </w:docPartBody>
    </w:docPart>
    <w:docPart>
      <w:docPartPr>
        <w:name w:val="4AED537FCCF94216AB7DDB66051DFA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792224-02AC-45CD-97B2-5368A0423C0E}"/>
      </w:docPartPr>
      <w:docPartBody>
        <w:p w:rsidR="00A71D6A" w:rsidRDefault="00963B15" w:rsidP="00963B15">
          <w:pPr>
            <w:pStyle w:val="4AED537FCCF94216AB7DDB66051DFA59"/>
          </w:pPr>
          <w:r w:rsidRPr="00DF027C">
            <w:rPr>
              <w:noProof/>
              <w:lang w:bidi="es-ES"/>
            </w:rPr>
            <w:t>Texto del subtítulo aquí</w:t>
          </w:r>
        </w:p>
      </w:docPartBody>
    </w:docPart>
    <w:docPart>
      <w:docPartPr>
        <w:name w:val="D953A32BAB0C4ECAB732CC68C0A56D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BBC203-ABD0-4717-9E73-85F932D9ABBA}"/>
      </w:docPartPr>
      <w:docPartBody>
        <w:p w:rsidR="00A71D6A" w:rsidRDefault="00963B15" w:rsidP="00963B15">
          <w:pPr>
            <w:pStyle w:val="D953A32BAB0C4ECAB732CC68C0A56DC1"/>
          </w:pPr>
          <w:r w:rsidRPr="00DF027C">
            <w:rPr>
              <w:noProof/>
              <w:lang w:bidi="es-ES"/>
            </w:rPr>
            <w:t>Texto del subtítulo aquí</w:t>
          </w:r>
        </w:p>
      </w:docPartBody>
    </w:docPart>
    <w:docPart>
      <w:docPartPr>
        <w:name w:val="50177917DBDB46A4AC656939EB51F4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2EBF6E-BF2F-4CD8-AEF1-C1E8D1CDBFAC}"/>
      </w:docPartPr>
      <w:docPartBody>
        <w:p w:rsidR="00A71D6A" w:rsidRDefault="00963B15" w:rsidP="00963B15">
          <w:pPr>
            <w:pStyle w:val="50177917DBDB46A4AC656939EB51F44B"/>
          </w:pPr>
          <w:r w:rsidRPr="00DF027C">
            <w:rPr>
              <w:noProof/>
              <w:lang w:bidi="es-ES"/>
            </w:rPr>
            <w:t>Texto del subtítulo aquí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B15"/>
    <w:rsid w:val="0001781A"/>
    <w:rsid w:val="0002148D"/>
    <w:rsid w:val="00050043"/>
    <w:rsid w:val="00081F3B"/>
    <w:rsid w:val="000B76EC"/>
    <w:rsid w:val="000C2B5E"/>
    <w:rsid w:val="00112C1E"/>
    <w:rsid w:val="001370FA"/>
    <w:rsid w:val="00163444"/>
    <w:rsid w:val="00216802"/>
    <w:rsid w:val="00236FE3"/>
    <w:rsid w:val="002416C9"/>
    <w:rsid w:val="00250258"/>
    <w:rsid w:val="002506DF"/>
    <w:rsid w:val="00252A6E"/>
    <w:rsid w:val="002771C9"/>
    <w:rsid w:val="00285AD8"/>
    <w:rsid w:val="00296438"/>
    <w:rsid w:val="002B16BA"/>
    <w:rsid w:val="002C23C8"/>
    <w:rsid w:val="00302B91"/>
    <w:rsid w:val="00317777"/>
    <w:rsid w:val="003C1035"/>
    <w:rsid w:val="003D7227"/>
    <w:rsid w:val="003F5CFC"/>
    <w:rsid w:val="003F71E4"/>
    <w:rsid w:val="004130A3"/>
    <w:rsid w:val="00444837"/>
    <w:rsid w:val="004B6A68"/>
    <w:rsid w:val="004B6B0E"/>
    <w:rsid w:val="004C383E"/>
    <w:rsid w:val="004D6D28"/>
    <w:rsid w:val="004E4AF3"/>
    <w:rsid w:val="00514C99"/>
    <w:rsid w:val="00541F0C"/>
    <w:rsid w:val="00553BC2"/>
    <w:rsid w:val="00557CA5"/>
    <w:rsid w:val="005709E5"/>
    <w:rsid w:val="005959B3"/>
    <w:rsid w:val="005C0E72"/>
    <w:rsid w:val="00605C0D"/>
    <w:rsid w:val="0063227A"/>
    <w:rsid w:val="0066166D"/>
    <w:rsid w:val="00681ED5"/>
    <w:rsid w:val="00684424"/>
    <w:rsid w:val="006A6D69"/>
    <w:rsid w:val="00734B22"/>
    <w:rsid w:val="00760466"/>
    <w:rsid w:val="0078114E"/>
    <w:rsid w:val="00783082"/>
    <w:rsid w:val="007D1778"/>
    <w:rsid w:val="007D7A65"/>
    <w:rsid w:val="007E0BE2"/>
    <w:rsid w:val="007F1909"/>
    <w:rsid w:val="00807A4A"/>
    <w:rsid w:val="0081382F"/>
    <w:rsid w:val="00865065"/>
    <w:rsid w:val="00893BCB"/>
    <w:rsid w:val="008960CF"/>
    <w:rsid w:val="009051C9"/>
    <w:rsid w:val="00962633"/>
    <w:rsid w:val="00963B15"/>
    <w:rsid w:val="009645DB"/>
    <w:rsid w:val="009C318C"/>
    <w:rsid w:val="009C5A38"/>
    <w:rsid w:val="009D0F67"/>
    <w:rsid w:val="009F7343"/>
    <w:rsid w:val="00A015F9"/>
    <w:rsid w:val="00A71D6A"/>
    <w:rsid w:val="00A94268"/>
    <w:rsid w:val="00AC11EA"/>
    <w:rsid w:val="00AD281D"/>
    <w:rsid w:val="00B444FF"/>
    <w:rsid w:val="00BA03CE"/>
    <w:rsid w:val="00BB60B5"/>
    <w:rsid w:val="00BC415E"/>
    <w:rsid w:val="00BC427F"/>
    <w:rsid w:val="00BE79AE"/>
    <w:rsid w:val="00BF4800"/>
    <w:rsid w:val="00C04752"/>
    <w:rsid w:val="00C276BF"/>
    <w:rsid w:val="00C278E8"/>
    <w:rsid w:val="00C627AA"/>
    <w:rsid w:val="00C85D97"/>
    <w:rsid w:val="00C9431D"/>
    <w:rsid w:val="00CE3A99"/>
    <w:rsid w:val="00D40097"/>
    <w:rsid w:val="00D613BA"/>
    <w:rsid w:val="00DE5C51"/>
    <w:rsid w:val="00E03F4D"/>
    <w:rsid w:val="00E1070B"/>
    <w:rsid w:val="00E32BA3"/>
    <w:rsid w:val="00F43476"/>
    <w:rsid w:val="00F5150F"/>
    <w:rsid w:val="00FA2BCD"/>
    <w:rsid w:val="00FD5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rsid w:val="009F7343"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sz w:val="32"/>
      <w:lang w:eastAsia="en-US"/>
    </w:rPr>
  </w:style>
  <w:style w:type="character" w:customStyle="1" w:styleId="SubttuloCar">
    <w:name w:val="Subtítulo Car"/>
    <w:basedOn w:val="Fuentedeprrafopredeter"/>
    <w:link w:val="Subttulo"/>
    <w:uiPriority w:val="2"/>
    <w:rsid w:val="009F7343"/>
    <w:rPr>
      <w:caps/>
      <w:color w:val="0E2841" w:themeColor="text2"/>
      <w:spacing w:val="20"/>
      <w:sz w:val="32"/>
      <w:lang w:eastAsia="en-US"/>
    </w:rPr>
  </w:style>
  <w:style w:type="paragraph" w:customStyle="1" w:styleId="14287CBABE2E478298E0575FD92ADA91">
    <w:name w:val="14287CBABE2E478298E0575FD92ADA91"/>
    <w:rsid w:val="00963B15"/>
  </w:style>
  <w:style w:type="paragraph" w:customStyle="1" w:styleId="D45E1B5457BB45CE87203C8964FA7903">
    <w:name w:val="D45E1B5457BB45CE87203C8964FA7903"/>
    <w:rsid w:val="00963B15"/>
  </w:style>
  <w:style w:type="paragraph" w:customStyle="1" w:styleId="A1416B8091134912B76ED011CB759EB3">
    <w:name w:val="A1416B8091134912B76ED011CB759EB3"/>
    <w:rsid w:val="00963B15"/>
  </w:style>
  <w:style w:type="paragraph" w:customStyle="1" w:styleId="8A7819D05EC44BAE8DDC09CEBFA58051">
    <w:name w:val="8A7819D05EC44BAE8DDC09CEBFA58051"/>
    <w:rsid w:val="00963B15"/>
  </w:style>
  <w:style w:type="paragraph" w:customStyle="1" w:styleId="4AED537FCCF94216AB7DDB66051DFA59">
    <w:name w:val="4AED537FCCF94216AB7DDB66051DFA59"/>
    <w:rsid w:val="00963B15"/>
  </w:style>
  <w:style w:type="paragraph" w:customStyle="1" w:styleId="D953A32BAB0C4ECAB732CC68C0A56DC1">
    <w:name w:val="D953A32BAB0C4ECAB732CC68C0A56DC1"/>
    <w:rsid w:val="00963B15"/>
  </w:style>
  <w:style w:type="paragraph" w:customStyle="1" w:styleId="50177917DBDB46A4AC656939EB51F44B">
    <w:name w:val="50177917DBDB46A4AC656939EB51F44B"/>
    <w:rsid w:val="00963B1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>César San Juan Pastor</CompanyFax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9BD4515-05B9-47A4-8344-278CCA29EE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</Template>
  <TotalTime>50</TotalTime>
  <Pages>30</Pages>
  <Words>3267</Words>
  <Characters>17969</Characters>
  <Application>Microsoft Office Word</Application>
  <DocSecurity>0</DocSecurity>
  <Lines>149</Lines>
  <Paragraphs>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Cesar</dc:creator>
  <cp:keywords/>
  <cp:lastModifiedBy>Marta Ibáñez</cp:lastModifiedBy>
  <cp:revision>4</cp:revision>
  <cp:lastPrinted>2020-07-19T11:29:00Z</cp:lastPrinted>
  <dcterms:created xsi:type="dcterms:W3CDTF">2026-05-08T18:54:00Z</dcterms:created>
  <dcterms:modified xsi:type="dcterms:W3CDTF">2026-05-08T19:36:00Z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